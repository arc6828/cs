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264A" w14:textId="77777777" w:rsidR="00C20C2E" w:rsidRDefault="00C20C2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180737C" w14:textId="77777777" w:rsidR="00C20C2E" w:rsidRDefault="00C20C2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444F594" w14:textId="77777777" w:rsidR="008E0828" w:rsidRDefault="008E082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F58D6C9" w14:textId="77777777" w:rsidR="008E0828" w:rsidRDefault="008E082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7AE23B7" w14:textId="77777777" w:rsidR="008E0828" w:rsidRDefault="008E082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65613FA" w14:textId="77777777" w:rsidR="008E0828" w:rsidRDefault="008E082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BFC659D" w14:textId="77777777" w:rsidR="008E0828" w:rsidRDefault="008E082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51FF58C" w14:textId="77777777" w:rsidR="008E0828" w:rsidRDefault="008E082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B70BA3F" w14:textId="77777777" w:rsidR="008E0828" w:rsidRDefault="008E082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4DF1D97" w14:textId="77777777" w:rsidR="00C20C2E" w:rsidRDefault="00C20C2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BCBB514" w14:textId="77777777" w:rsidR="00C20C2E" w:rsidRDefault="00C20C2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170D6A" w14:textId="77777777" w:rsidR="00642068" w:rsidRDefault="0064206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AE9D88" w14:textId="77777777" w:rsidR="00C20C2E" w:rsidRDefault="0000000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490F97" wp14:editId="27E7F590">
                <wp:simplePos x="0" y="0"/>
                <wp:positionH relativeFrom="column">
                  <wp:posOffset>4781550</wp:posOffset>
                </wp:positionH>
                <wp:positionV relativeFrom="paragraph">
                  <wp:posOffset>-695325</wp:posOffset>
                </wp:positionV>
                <wp:extent cx="781050" cy="419100"/>
                <wp:effectExtent l="0" t="0" r="19050" b="19050"/>
                <wp:wrapNone/>
                <wp:docPr id="3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05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8" o:spid="_x0000_s1026" o:spt="1" style="position:absolute;left:0pt;margin-left:376.5pt;margin-top:-54.75pt;height:33pt;width:61.5pt;z-index:251663360;mso-width-relative:page;mso-height-relative:page;" fillcolor="#FFFFFF" filled="t" stroked="t" coordsize="21600,21600" o:gfxdata="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Lt9Kf2gAAAAwBAAAPAAAAAAAAAAEAIAAAACIAAABkcnMvZG93bnJldi54bWxQSwECFAAU&#10;AAAACACHTuJAEz8CvCgCAABzBAAADgAAAAAAAAABACAAAAApAQAAZHJzL2Uyb0RvYy54bWxQSwUG&#10;AAAAAAYABgBZAQAAwwUAAAAA&#10;">
                <v:fill on="t" focussize="0,0"/>
                <v:stroke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H SarabunPSK" w:hAnsi="TH SarabunPSK" w:cs="TH SarabunPSK"/>
          <w:b/>
          <w:bCs/>
          <w:sz w:val="32"/>
          <w:szCs w:val="32"/>
          <w:cs/>
          <w:lang w:val="th-TH"/>
        </w:rPr>
        <w:t>ภาคผนวก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th-TH"/>
        </w:rPr>
        <w:t>ฉ</w:t>
      </w:r>
    </w:p>
    <w:p w14:paraId="7F7F489C" w14:textId="77777777" w:rsidR="00C20C2E" w:rsidRDefault="00000000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val="th-TH"/>
        </w:rPr>
        <w:t>รายงานการศึกษาความต้องการของผู้มีส่วนได้เสีย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Stakeholders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</w:p>
    <w:p w14:paraId="09069280" w14:textId="77777777" w:rsidR="00C20C2E" w:rsidRDefault="00000000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val="th-TH"/>
        </w:rPr>
        <w:t>และข้อกำหนดต่างๆ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(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Requirements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val="th-TH"/>
        </w:rPr>
        <w:t>เพื่อกำหนดผลลัพธ์การเรียนรู้ของหลักสูตร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PLOs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25789AD2" w14:textId="77777777" w:rsidR="00C20C2E" w:rsidRDefault="00C20C2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D82A94" w14:textId="77777777" w:rsidR="00C20C2E" w:rsidRDefault="00C20C2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5E643C2" w14:textId="77777777" w:rsidR="00C20C2E" w:rsidRDefault="00C20C2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DC25B11" w14:textId="77777777" w:rsidR="00C20C2E" w:rsidRDefault="00C20C2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42C831A" w14:textId="77777777" w:rsidR="00C20C2E" w:rsidRDefault="00C20C2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AAE53D0" w14:textId="77777777" w:rsidR="00C20C2E" w:rsidRDefault="00C20C2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CD22475" w14:textId="77777777" w:rsidR="00C20C2E" w:rsidRDefault="00C20C2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4CD8ACD" w14:textId="77777777" w:rsidR="00C20C2E" w:rsidRDefault="00C20C2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C529C55" w14:textId="77777777" w:rsidR="00C20C2E" w:rsidRDefault="00C20C2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8445C1F" w14:textId="77777777" w:rsidR="00C20C2E" w:rsidRDefault="00C20C2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18ED2D3" w14:textId="77777777" w:rsidR="00C20C2E" w:rsidRDefault="00C20C2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F3AC005" w14:textId="77777777" w:rsidR="00C20C2E" w:rsidRDefault="00C20C2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8B3B3F8" w14:textId="77777777" w:rsidR="00EC690E" w:rsidRDefault="00EC690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19872D93" w14:textId="5148961D" w:rsidR="0016741E" w:rsidRPr="0071621B" w:rsidRDefault="0016741E" w:rsidP="0016741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1621B">
        <w:rPr>
          <w:rFonts w:ascii="TH SarabunPSK" w:hAnsi="TH SarabunPSK" w:cs="TH SarabunPSK" w:hint="cs"/>
          <w:b/>
          <w:bCs/>
          <w:sz w:val="32"/>
          <w:szCs w:val="32"/>
          <w:cs/>
          <w:lang w:val="th-TH"/>
        </w:rPr>
        <w:lastRenderedPageBreak/>
        <w:t>สรุปผลรายงานการศึกษาความต้องการของผู้มีส่วนได้เสีย</w:t>
      </w:r>
      <w:r w:rsidRPr="0071621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Pr="0071621B">
        <w:rPr>
          <w:rFonts w:ascii="TH SarabunPSK" w:hAnsi="TH SarabunPSK" w:cs="TH SarabunPSK"/>
          <w:b/>
          <w:bCs/>
          <w:sz w:val="32"/>
          <w:szCs w:val="32"/>
        </w:rPr>
        <w:t>Stakeholders</w:t>
      </w:r>
      <w:r w:rsidRPr="0071621B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71621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71EC1B5E" w14:textId="77777777" w:rsidR="0016741E" w:rsidRPr="0071621B" w:rsidRDefault="0016741E" w:rsidP="0016741E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71621B">
        <w:rPr>
          <w:rFonts w:ascii="TH SarabunPSK" w:hAnsi="TH SarabunPSK" w:cs="TH SarabunPSK" w:hint="cs"/>
          <w:b/>
          <w:bCs/>
          <w:sz w:val="32"/>
          <w:szCs w:val="32"/>
          <w:cs/>
          <w:lang w:val="th-TH"/>
        </w:rPr>
        <w:t>และข้อกำหนดต่างๆ</w:t>
      </w:r>
      <w:r w:rsidRPr="0071621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(</w:t>
      </w:r>
      <w:r w:rsidRPr="0071621B">
        <w:rPr>
          <w:rFonts w:ascii="TH SarabunPSK" w:hAnsi="TH SarabunPSK" w:cs="TH SarabunPSK"/>
          <w:b/>
          <w:bCs/>
          <w:sz w:val="32"/>
          <w:szCs w:val="32"/>
        </w:rPr>
        <w:t>Requirements</w:t>
      </w:r>
      <w:r w:rsidRPr="0071621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</w:t>
      </w:r>
      <w:r w:rsidRPr="0071621B">
        <w:rPr>
          <w:rFonts w:ascii="TH SarabunPSK" w:hAnsi="TH SarabunPSK" w:cs="TH SarabunPSK" w:hint="cs"/>
          <w:b/>
          <w:bCs/>
          <w:sz w:val="32"/>
          <w:szCs w:val="32"/>
          <w:cs/>
          <w:lang w:val="th-TH"/>
        </w:rPr>
        <w:t>เพื่อกำหนดผลลัพธ์การเรียนรู้ของหลักสูตร</w:t>
      </w:r>
      <w:r w:rsidRPr="0071621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1621B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71621B">
        <w:rPr>
          <w:rFonts w:ascii="TH SarabunPSK" w:hAnsi="TH SarabunPSK" w:cs="TH SarabunPSK"/>
          <w:b/>
          <w:bCs/>
          <w:sz w:val="32"/>
          <w:szCs w:val="32"/>
        </w:rPr>
        <w:t>PLOs</w:t>
      </w:r>
      <w:r w:rsidRPr="0071621B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09E2E37B" w14:textId="77777777" w:rsidR="0016741E" w:rsidRPr="0071621B" w:rsidRDefault="0016741E" w:rsidP="0016741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1621B">
        <w:rPr>
          <w:rFonts w:ascii="TH SarabunPSK" w:hAnsi="TH SarabunPSK" w:cs="TH SarabunPSK" w:hint="cs"/>
          <w:b/>
          <w:bCs/>
          <w:sz w:val="32"/>
          <w:szCs w:val="32"/>
          <w:cs/>
          <w:lang w:val="th-TH"/>
        </w:rPr>
        <w:t>หลักสูตร</w:t>
      </w:r>
      <w:r w:rsidRPr="0071621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วิทยาศาสตรบัณฑิต </w:t>
      </w:r>
      <w:r w:rsidRPr="0071621B">
        <w:rPr>
          <w:rFonts w:ascii="TH SarabunPSK" w:hAnsi="TH SarabunPSK" w:cs="TH SarabunPSK" w:hint="cs"/>
          <w:b/>
          <w:bCs/>
          <w:sz w:val="32"/>
          <w:szCs w:val="32"/>
          <w:cs/>
          <w:lang w:val="th-TH"/>
        </w:rPr>
        <w:t>สาขาวิชา</w:t>
      </w:r>
      <w:r w:rsidRPr="0071621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วิทยาการคอมพิวเตอร์ </w:t>
      </w:r>
      <w:r w:rsidRPr="0071621B">
        <w:rPr>
          <w:rFonts w:ascii="TH SarabunPSK" w:hAnsi="TH SarabunPSK" w:cs="TH SarabunPSK" w:hint="cs"/>
          <w:b/>
          <w:bCs/>
          <w:sz w:val="32"/>
          <w:szCs w:val="32"/>
          <w:cs/>
          <w:lang w:val="th-TH"/>
        </w:rPr>
        <w:t>คณะ</w:t>
      </w:r>
      <w:r w:rsidRPr="0071621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วิทยาศาสตร์และเทคโนโลยี </w:t>
      </w:r>
    </w:p>
    <w:p w14:paraId="603DA2C0" w14:textId="77777777" w:rsidR="0016741E" w:rsidRPr="0071621B" w:rsidRDefault="0016741E" w:rsidP="0016741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1621B">
        <w:rPr>
          <w:rFonts w:ascii="TH SarabunPSK" w:hAnsi="TH SarabunPSK" w:cs="TH SarabunPSK" w:hint="cs"/>
          <w:b/>
          <w:bCs/>
          <w:sz w:val="32"/>
          <w:szCs w:val="32"/>
          <w:cs/>
          <w:lang w:val="th-TH"/>
        </w:rPr>
        <w:t>มหาวิทยาลัยราชภัฏวไลยอลงกรณ์ ในพระบรมราชูปถัมภ์ จังหวัดปทุมธานี</w:t>
      </w:r>
    </w:p>
    <w:p w14:paraId="37997B03" w14:textId="77777777" w:rsidR="0016741E" w:rsidRPr="0071621B" w:rsidRDefault="0016741E" w:rsidP="0016741E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6110513" w14:textId="77777777" w:rsidR="0016741E" w:rsidRPr="0071621B" w:rsidRDefault="0016741E" w:rsidP="0016741E">
      <w:pPr>
        <w:rPr>
          <w:rFonts w:ascii="TH SarabunPSK" w:hAnsi="TH SarabunPSK" w:cs="TH SarabunPSK"/>
          <w:spacing w:val="-6"/>
          <w:sz w:val="32"/>
          <w:szCs w:val="32"/>
        </w:rPr>
      </w:pPr>
      <w:r w:rsidRPr="0071621B">
        <w:rPr>
          <w:rFonts w:ascii="TH SarabunPSK" w:hAnsi="TH SarabunPSK" w:cs="TH SarabunPSK"/>
          <w:spacing w:val="-6"/>
          <w:sz w:val="32"/>
          <w:szCs w:val="32"/>
          <w:cs/>
          <w:lang w:val="th-TH"/>
        </w:rPr>
        <w:t xml:space="preserve">ตารางที่ </w:t>
      </w:r>
      <w:r w:rsidRPr="0071621B">
        <w:rPr>
          <w:rFonts w:ascii="TH SarabunPSK" w:hAnsi="TH SarabunPSK" w:cs="TH SarabunPSK"/>
          <w:spacing w:val="-6"/>
          <w:sz w:val="32"/>
          <w:szCs w:val="32"/>
        </w:rPr>
        <w:t xml:space="preserve">1 </w:t>
      </w:r>
      <w:r w:rsidRPr="0071621B">
        <w:rPr>
          <w:rFonts w:ascii="TH SarabunPSK" w:hAnsi="TH SarabunPSK" w:cs="TH SarabunPSK"/>
          <w:spacing w:val="-6"/>
          <w:sz w:val="32"/>
          <w:szCs w:val="32"/>
          <w:cs/>
          <w:lang w:val="th-TH"/>
        </w:rPr>
        <w:t>แสดงการกำหนดกลุ่มผู้มีส่วนได้เสียทั้งภายในและภายนอก และวิธีการเก็บรวบรวมข้อมูลความต้องการ</w:t>
      </w:r>
      <w:r w:rsidRPr="0071621B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(</w:t>
      </w:r>
      <w:r w:rsidRPr="0071621B">
        <w:rPr>
          <w:rFonts w:ascii="TH SarabunPSK" w:hAnsi="TH SarabunPSK" w:cs="TH SarabunPSK"/>
          <w:spacing w:val="-6"/>
          <w:sz w:val="32"/>
          <w:szCs w:val="32"/>
        </w:rPr>
        <w:t>Needs</w:t>
      </w:r>
      <w:r w:rsidRPr="0071621B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) </w:t>
      </w:r>
      <w:r w:rsidRPr="0071621B">
        <w:rPr>
          <w:rFonts w:ascii="TH SarabunPSK" w:hAnsi="TH SarabunPSK" w:cs="TH SarabunPSK"/>
          <w:spacing w:val="-6"/>
          <w:sz w:val="32"/>
          <w:szCs w:val="32"/>
          <w:cs/>
          <w:lang w:val="th-TH"/>
        </w:rPr>
        <w:t xml:space="preserve">ของผู้มีส่วนได้เสีย </w:t>
      </w:r>
      <w:r w:rsidRPr="0071621B">
        <w:rPr>
          <w:rFonts w:ascii="TH SarabunPSK" w:hAnsi="TH SarabunPSK" w:cs="TH SarabunPSK"/>
          <w:spacing w:val="-6"/>
          <w:sz w:val="32"/>
          <w:szCs w:val="32"/>
          <w:cs/>
        </w:rPr>
        <w:t>(</w:t>
      </w:r>
      <w:r w:rsidRPr="0071621B">
        <w:rPr>
          <w:rFonts w:ascii="TH SarabunPSK" w:hAnsi="TH SarabunPSK" w:cs="TH SarabunPSK"/>
          <w:spacing w:val="-6"/>
          <w:sz w:val="32"/>
          <w:szCs w:val="32"/>
        </w:rPr>
        <w:t>Stakeholders</w:t>
      </w:r>
      <w:r w:rsidRPr="0071621B">
        <w:rPr>
          <w:rFonts w:ascii="TH SarabunPSK" w:hAnsi="TH SarabunPSK" w:cs="TH SarabunPSK"/>
          <w:spacing w:val="-6"/>
          <w:sz w:val="32"/>
          <w:szCs w:val="32"/>
          <w:cs/>
        </w:rPr>
        <w:t>)</w:t>
      </w:r>
      <w:r w:rsidRPr="0071621B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71621B">
        <w:rPr>
          <w:rFonts w:ascii="TH SarabunPSK" w:hAnsi="TH SarabunPSK" w:cs="TH SarabunPSK"/>
          <w:spacing w:val="-6"/>
          <w:sz w:val="32"/>
          <w:szCs w:val="32"/>
          <w:cs/>
          <w:lang w:val="th-TH"/>
        </w:rPr>
        <w:t>และ</w:t>
      </w:r>
      <w:r w:rsidRPr="0071621B">
        <w:rPr>
          <w:rFonts w:ascii="TH SarabunPSK" w:hAnsi="TH SarabunPSK" w:cs="TH SarabunPSK" w:hint="cs"/>
          <w:spacing w:val="-6"/>
          <w:sz w:val="32"/>
          <w:szCs w:val="32"/>
          <w:cs/>
          <w:lang w:val="th-TH"/>
        </w:rPr>
        <w:t>ข้อกำหนด</w:t>
      </w:r>
      <w:r w:rsidRPr="0071621B">
        <w:rPr>
          <w:rFonts w:ascii="TH SarabunPSK" w:hAnsi="TH SarabunPSK" w:cs="TH SarabunPSK"/>
          <w:spacing w:val="-6"/>
          <w:sz w:val="32"/>
          <w:szCs w:val="32"/>
          <w:cs/>
          <w:lang w:val="th-TH"/>
        </w:rPr>
        <w:t xml:space="preserve"> </w:t>
      </w:r>
      <w:r w:rsidRPr="0071621B">
        <w:rPr>
          <w:rFonts w:ascii="TH SarabunPSK" w:hAnsi="TH SarabunPSK" w:cs="TH SarabunPSK"/>
          <w:spacing w:val="-6"/>
          <w:sz w:val="32"/>
          <w:szCs w:val="32"/>
          <w:cs/>
        </w:rPr>
        <w:t>(</w:t>
      </w:r>
      <w:r w:rsidRPr="0071621B">
        <w:rPr>
          <w:rFonts w:ascii="TH SarabunPSK" w:hAnsi="TH SarabunPSK" w:cs="TH SarabunPSK"/>
          <w:spacing w:val="-6"/>
          <w:sz w:val="32"/>
          <w:szCs w:val="32"/>
        </w:rPr>
        <w:t>Requirements</w:t>
      </w:r>
      <w:r w:rsidRPr="0071621B">
        <w:rPr>
          <w:rFonts w:ascii="TH SarabunPSK" w:hAnsi="TH SarabunPSK" w:cs="TH SarabunPSK"/>
          <w:spacing w:val="-6"/>
          <w:sz w:val="32"/>
          <w:szCs w:val="32"/>
          <w:cs/>
        </w:rPr>
        <w:t>)</w:t>
      </w:r>
    </w:p>
    <w:tbl>
      <w:tblPr>
        <w:tblStyle w:val="TableGrid"/>
        <w:tblW w:w="0" w:type="auto"/>
        <w:tblInd w:w="-181" w:type="dxa"/>
        <w:tblLook w:val="04A0" w:firstRow="1" w:lastRow="0" w:firstColumn="1" w:lastColumn="0" w:noHBand="0" w:noVBand="1"/>
      </w:tblPr>
      <w:tblGrid>
        <w:gridCol w:w="4340"/>
        <w:gridCol w:w="4140"/>
      </w:tblGrid>
      <w:tr w:rsidR="0016741E" w:rsidRPr="0071621B" w14:paraId="68DC4FFC" w14:textId="77777777" w:rsidTr="002E059E">
        <w:trPr>
          <w:tblHeader/>
        </w:trPr>
        <w:tc>
          <w:tcPr>
            <w:tcW w:w="4340" w:type="dxa"/>
          </w:tcPr>
          <w:p w14:paraId="25FC5B5B" w14:textId="77777777" w:rsidR="0016741E" w:rsidRPr="0071621B" w:rsidRDefault="0016741E" w:rsidP="002E059E">
            <w:pPr>
              <w:tabs>
                <w:tab w:val="left" w:pos="1680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  <w:cs/>
                <w:lang w:val="th-TH"/>
              </w:rPr>
              <w:t>ผู้มีส่วนได้เสีย</w:t>
            </w:r>
            <w:r w:rsidRPr="0071621B">
              <w:rPr>
                <w:rFonts w:ascii="TH SarabunPSK" w:eastAsia="Times New Roman" w:hAnsi="TH SarabunPSK" w:cs="TH SarabunPSK" w:hint="cs"/>
                <w:b/>
                <w:bCs/>
                <w:spacing w:val="-6"/>
                <w:sz w:val="32"/>
                <w:szCs w:val="32"/>
                <w:cs/>
                <w:lang w:val="th-TH"/>
              </w:rPr>
              <w:t>และข้อกำหนด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  <w:cs/>
                <w:lang w:val="th-TH"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  <w:cs/>
              </w:rPr>
              <w:t>(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</w:rPr>
              <w:t>Stakeholders</w:t>
            </w:r>
            <w:r w:rsidRPr="0071621B">
              <w:rPr>
                <w:rFonts w:ascii="TH SarabunPSK" w:eastAsia="Times New Roman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>/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</w:rPr>
              <w:t>Requirements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  <w:cs/>
              </w:rPr>
              <w:t>)</w:t>
            </w:r>
          </w:p>
        </w:tc>
        <w:tc>
          <w:tcPr>
            <w:tcW w:w="4140" w:type="dxa"/>
          </w:tcPr>
          <w:p w14:paraId="5D498767" w14:textId="77777777" w:rsidR="0016741E" w:rsidRPr="0071621B" w:rsidRDefault="0016741E" w:rsidP="002E059E">
            <w:pPr>
              <w:tabs>
                <w:tab w:val="left" w:pos="1680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  <w:cs/>
                <w:lang w:val="th-TH"/>
              </w:rPr>
              <w:t>วิธีการเก็บรวบรวมข้อมูลความต้องกา</w:t>
            </w:r>
            <w:r w:rsidRPr="0071621B">
              <w:rPr>
                <w:rFonts w:ascii="TH SarabunPSK" w:eastAsia="Times New Roman" w:hAnsi="TH SarabunPSK" w:cs="TH SarabunPSK" w:hint="cs"/>
                <w:b/>
                <w:bCs/>
                <w:spacing w:val="-6"/>
                <w:sz w:val="32"/>
                <w:szCs w:val="32"/>
                <w:cs/>
                <w:lang w:val="th-TH"/>
              </w:rPr>
              <w:t>ร</w:t>
            </w:r>
            <w:r w:rsidRPr="0071621B">
              <w:rPr>
                <w:rFonts w:ascii="TH SarabunPSK" w:eastAsia="Times New Roman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  <w:cs/>
              </w:rPr>
              <w:t>(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</w:rPr>
              <w:t xml:space="preserve">Needs) </w:t>
            </w:r>
            <w:r w:rsidRPr="0071621B">
              <w:rPr>
                <w:rFonts w:ascii="TH SarabunPSK" w:eastAsia="Times New Roman" w:hAnsi="TH SarabunPSK" w:cs="TH SarabunPSK" w:hint="cs"/>
                <w:b/>
                <w:bCs/>
                <w:spacing w:val="-6"/>
                <w:sz w:val="32"/>
                <w:szCs w:val="32"/>
                <w:cs/>
                <w:lang w:val="th-TH"/>
              </w:rPr>
              <w:t xml:space="preserve">และข้อกำหนดต่างๆ 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</w:rPr>
              <w:t>(Requirements</w:t>
            </w:r>
            <w:r w:rsidRPr="0071621B"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  <w:cs/>
              </w:rPr>
              <w:t>)</w:t>
            </w:r>
          </w:p>
        </w:tc>
      </w:tr>
      <w:tr w:rsidR="0016741E" w:rsidRPr="0071621B" w14:paraId="52B69555" w14:textId="77777777" w:rsidTr="002E059E">
        <w:tc>
          <w:tcPr>
            <w:tcW w:w="4340" w:type="dxa"/>
          </w:tcPr>
          <w:p w14:paraId="66F56105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</w:rPr>
              <w:t xml:space="preserve">Requirements </w:t>
            </w:r>
            <w:r w:rsidRPr="0071621B">
              <w:rPr>
                <w:rFonts w:ascii="TH SarabunPSK" w:eastAsia="Times New Roman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>(</w:t>
            </w:r>
            <w:r w:rsidRPr="0071621B">
              <w:rPr>
                <w:rFonts w:ascii="TH SarabunPSK" w:eastAsia="Times New Roman" w:hAnsi="TH SarabunPSK" w:cs="TH SarabunPSK" w:hint="cs"/>
                <w:b/>
                <w:bCs/>
                <w:spacing w:val="-6"/>
                <w:sz w:val="32"/>
                <w:szCs w:val="32"/>
                <w:cs/>
                <w:lang w:val="th-TH"/>
              </w:rPr>
              <w:t>ข้อกำหนดต่างๆ</w:t>
            </w:r>
            <w:r w:rsidRPr="0071621B">
              <w:rPr>
                <w:rFonts w:ascii="TH SarabunPSK" w:eastAsia="Times New Roman" w:hAnsi="TH SarabunPSK" w:cs="TH SarabunPSK" w:hint="cs"/>
                <w:b/>
                <w:bCs/>
                <w:spacing w:val="-6"/>
                <w:sz w:val="32"/>
                <w:szCs w:val="32"/>
                <w:cs/>
              </w:rPr>
              <w:t>)</w:t>
            </w:r>
          </w:p>
        </w:tc>
        <w:tc>
          <w:tcPr>
            <w:tcW w:w="4140" w:type="dxa"/>
          </w:tcPr>
          <w:p w14:paraId="6E97DAEC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</w:pPr>
          </w:p>
        </w:tc>
      </w:tr>
      <w:tr w:rsidR="0016741E" w:rsidRPr="0071621B" w14:paraId="52BE83C7" w14:textId="77777777" w:rsidTr="002E059E">
        <w:tc>
          <w:tcPr>
            <w:tcW w:w="4340" w:type="dxa"/>
          </w:tcPr>
          <w:p w14:paraId="418BB29F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</w:rPr>
            </w:pP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  <w:lang w:val="th-TH"/>
              </w:rPr>
              <w:t>นโยบายกระทรวง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  <w:lang w:val="th-TH"/>
              </w:rPr>
              <w:t>อว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  <w:t>.</w:t>
            </w:r>
          </w:p>
        </w:tc>
        <w:tc>
          <w:tcPr>
            <w:tcW w:w="4140" w:type="dxa"/>
          </w:tcPr>
          <w:p w14:paraId="27506850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</w:pP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  <w:lang w:val="th-TH"/>
              </w:rPr>
              <w:t>การศึกษาเอกสาร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 xml:space="preserve"> (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  <w:t>Documentary review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>)</w:t>
            </w:r>
          </w:p>
        </w:tc>
      </w:tr>
      <w:tr w:rsidR="0016741E" w:rsidRPr="0071621B" w14:paraId="028664CA" w14:textId="77777777" w:rsidTr="002E059E">
        <w:tc>
          <w:tcPr>
            <w:tcW w:w="4340" w:type="dxa"/>
          </w:tcPr>
          <w:p w14:paraId="71D24467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</w:pPr>
            <w:r w:rsidRPr="0071621B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  <w:lang w:val="th-TH"/>
              </w:rPr>
              <w:t>ข้อกำหนดของสภาวิชาชีพ</w:t>
            </w:r>
            <w:r w:rsidRPr="0071621B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</w:rPr>
              <w:t xml:space="preserve"> (</w:t>
            </w:r>
            <w:r w:rsidRPr="0071621B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  <w:lang w:val="th-TH"/>
              </w:rPr>
              <w:t>ถ้ามี</w:t>
            </w:r>
            <w:r w:rsidRPr="0071621B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</w:rPr>
              <w:t>)</w:t>
            </w:r>
          </w:p>
        </w:tc>
        <w:tc>
          <w:tcPr>
            <w:tcW w:w="4140" w:type="dxa"/>
          </w:tcPr>
          <w:p w14:paraId="2A971ED4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</w:pP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  <w:lang w:val="th-TH"/>
              </w:rPr>
              <w:t>การศึกษาเอกสาร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 xml:space="preserve"> (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  <w:t>Documentary review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>)</w:t>
            </w:r>
          </w:p>
        </w:tc>
      </w:tr>
      <w:tr w:rsidR="0016741E" w:rsidRPr="0071621B" w14:paraId="3B83EC19" w14:textId="77777777" w:rsidTr="002E059E">
        <w:tc>
          <w:tcPr>
            <w:tcW w:w="4340" w:type="dxa"/>
          </w:tcPr>
          <w:p w14:paraId="78D54E94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  <w:lang w:val="th-TH"/>
              </w:rPr>
              <w:t>นโยบายสภามหาวิทยาลัย</w:t>
            </w:r>
          </w:p>
        </w:tc>
        <w:tc>
          <w:tcPr>
            <w:tcW w:w="4140" w:type="dxa"/>
          </w:tcPr>
          <w:p w14:paraId="2A3482A0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  <w:lang w:val="th-TH"/>
              </w:rPr>
            </w:pP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  <w:lang w:val="th-TH"/>
              </w:rPr>
              <w:t>การศึกษาเอกสาร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 xml:space="preserve"> (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  <w:t>Documentary review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>)</w:t>
            </w:r>
            <w:r w:rsidRPr="0071621B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  <w:lang w:val="th-TH"/>
              </w:rPr>
              <w:t>จากแผนกลยุทธ์ หรือ แผนปฏิบัติราชการ ของมหาวิทยาลัย</w:t>
            </w:r>
          </w:p>
        </w:tc>
      </w:tr>
      <w:tr w:rsidR="0016741E" w:rsidRPr="0071621B" w14:paraId="6E81DDC5" w14:textId="77777777" w:rsidTr="002E059E">
        <w:tc>
          <w:tcPr>
            <w:tcW w:w="4340" w:type="dxa"/>
          </w:tcPr>
          <w:p w14:paraId="4F0548DB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</w:pPr>
            <w:r w:rsidRPr="0071621B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  <w:lang w:val="th-TH"/>
              </w:rPr>
              <w:t>วิสัยทัศน์</w:t>
            </w:r>
            <w:r w:rsidRPr="0071621B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</w:rPr>
              <w:t xml:space="preserve"> </w:t>
            </w:r>
            <w:r w:rsidRPr="0071621B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  <w:lang w:val="th-TH"/>
              </w:rPr>
              <w:t>พันธกิจ ของมหาวิทยาลัย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  <w:t>/</w:t>
            </w:r>
            <w:r w:rsidRPr="0071621B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  <w:lang w:val="th-TH"/>
              </w:rPr>
              <w:t>คณะ</w:t>
            </w:r>
          </w:p>
        </w:tc>
        <w:tc>
          <w:tcPr>
            <w:tcW w:w="4140" w:type="dxa"/>
          </w:tcPr>
          <w:p w14:paraId="18C8E83B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</w:pP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  <w:lang w:val="th-TH"/>
              </w:rPr>
              <w:t>การศึกษาเอกสาร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 xml:space="preserve"> (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  <w:t>Documentary review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>)</w:t>
            </w:r>
            <w:r w:rsidRPr="0071621B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</w:rPr>
              <w:t xml:space="preserve"> </w:t>
            </w:r>
          </w:p>
        </w:tc>
      </w:tr>
      <w:tr w:rsidR="0016741E" w:rsidRPr="0071621B" w14:paraId="0BC3AF6D" w14:textId="77777777" w:rsidTr="002E059E">
        <w:tc>
          <w:tcPr>
            <w:tcW w:w="4340" w:type="dxa"/>
          </w:tcPr>
          <w:p w14:paraId="0725D391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</w:pP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  <w:lang w:val="th-TH"/>
              </w:rPr>
              <w:t>อัตลักษณ์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  <w:t>/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  <w:lang w:val="th-TH"/>
              </w:rPr>
              <w:t>คุณลักษณะที่พึงประสงค์ของมหาวิทยาลัย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  <w:t>/</w:t>
            </w:r>
            <w:r w:rsidRPr="0071621B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  <w:lang w:val="th-TH"/>
              </w:rPr>
              <w:t>คณะ</w:t>
            </w:r>
          </w:p>
        </w:tc>
        <w:tc>
          <w:tcPr>
            <w:tcW w:w="4140" w:type="dxa"/>
          </w:tcPr>
          <w:p w14:paraId="51322509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</w:pP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  <w:lang w:val="th-TH"/>
              </w:rPr>
              <w:t>การศึกษาเอกสาร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 xml:space="preserve"> (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  <w:t>Documentary review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>)</w:t>
            </w:r>
          </w:p>
        </w:tc>
      </w:tr>
      <w:tr w:rsidR="0016741E" w:rsidRPr="0071621B" w14:paraId="6E4C9EC3" w14:textId="77777777" w:rsidTr="002E059E">
        <w:tc>
          <w:tcPr>
            <w:tcW w:w="4340" w:type="dxa"/>
          </w:tcPr>
          <w:p w14:paraId="6D2DA450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  <w:u w:val="single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  <w:u w:val="single"/>
              </w:rPr>
              <w:t>External stakeholders</w:t>
            </w:r>
          </w:p>
        </w:tc>
        <w:tc>
          <w:tcPr>
            <w:tcW w:w="4140" w:type="dxa"/>
          </w:tcPr>
          <w:p w14:paraId="0B05885A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</w:pPr>
          </w:p>
        </w:tc>
      </w:tr>
      <w:tr w:rsidR="0016741E" w:rsidRPr="0071621B" w14:paraId="7313E60B" w14:textId="77777777" w:rsidTr="002E059E">
        <w:tc>
          <w:tcPr>
            <w:tcW w:w="4340" w:type="dxa"/>
          </w:tcPr>
          <w:p w14:paraId="0C739647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</w:pP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  <w:lang w:val="th-TH"/>
              </w:rPr>
              <w:t>ผู้ใช้บัณฑิต</w:t>
            </w:r>
          </w:p>
        </w:tc>
        <w:tc>
          <w:tcPr>
            <w:tcW w:w="4140" w:type="dxa"/>
          </w:tcPr>
          <w:p w14:paraId="4958E9F3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</w:pP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  <w:lang w:val="th-TH"/>
              </w:rPr>
              <w:t>การสัมภาษณ์เชิงลึก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 xml:space="preserve"> (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  <w:t>In-dept interview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>)</w:t>
            </w:r>
          </w:p>
        </w:tc>
      </w:tr>
      <w:tr w:rsidR="0016741E" w:rsidRPr="0071621B" w14:paraId="283440BF" w14:textId="77777777" w:rsidTr="002E059E">
        <w:tc>
          <w:tcPr>
            <w:tcW w:w="4340" w:type="dxa"/>
          </w:tcPr>
          <w:p w14:paraId="5D6D1ADF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</w:pPr>
            <w:r w:rsidRPr="0071621B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  <w:lang w:val="th-TH"/>
              </w:rPr>
              <w:t>ศิษย์เก่า</w:t>
            </w:r>
          </w:p>
        </w:tc>
        <w:tc>
          <w:tcPr>
            <w:tcW w:w="4140" w:type="dxa"/>
          </w:tcPr>
          <w:p w14:paraId="3DACC5FD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</w:pP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  <w:lang w:val="th-TH"/>
              </w:rPr>
              <w:t>การสัมภาษณ์เชิงลึก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 xml:space="preserve"> (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  <w:t>In-dept interview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>)</w:t>
            </w:r>
          </w:p>
        </w:tc>
      </w:tr>
      <w:tr w:rsidR="0016741E" w:rsidRPr="0071621B" w14:paraId="6B113D5C" w14:textId="77777777" w:rsidTr="002E059E">
        <w:tc>
          <w:tcPr>
            <w:tcW w:w="4340" w:type="dxa"/>
          </w:tcPr>
          <w:p w14:paraId="77A49DF3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</w:pPr>
            <w:r w:rsidRPr="0071621B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  <w:lang w:val="th-TH"/>
              </w:rPr>
              <w:t>ผู้เรียนในอนาคต</w:t>
            </w:r>
          </w:p>
        </w:tc>
        <w:tc>
          <w:tcPr>
            <w:tcW w:w="4140" w:type="dxa"/>
          </w:tcPr>
          <w:p w14:paraId="014C66D2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</w:pP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  <w:lang w:val="th-TH"/>
              </w:rPr>
              <w:t>การสัมภาษณ์เชิงลึก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 xml:space="preserve"> (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  <w:t>In-dept interview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>)</w:t>
            </w:r>
          </w:p>
        </w:tc>
      </w:tr>
      <w:tr w:rsidR="0016741E" w:rsidRPr="0071621B" w14:paraId="4F3A323F" w14:textId="77777777" w:rsidTr="002E059E">
        <w:tc>
          <w:tcPr>
            <w:tcW w:w="4340" w:type="dxa"/>
          </w:tcPr>
          <w:p w14:paraId="0F6BDFAC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</w:rPr>
            </w:pPr>
            <w:r w:rsidRPr="0071621B"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  <w:u w:val="single"/>
              </w:rPr>
              <w:t>Internal stakeholders</w:t>
            </w:r>
          </w:p>
        </w:tc>
        <w:tc>
          <w:tcPr>
            <w:tcW w:w="4140" w:type="dxa"/>
          </w:tcPr>
          <w:p w14:paraId="3870820E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b/>
                <w:bCs/>
                <w:spacing w:val="-6"/>
                <w:sz w:val="32"/>
                <w:szCs w:val="32"/>
              </w:rPr>
            </w:pPr>
          </w:p>
        </w:tc>
      </w:tr>
      <w:tr w:rsidR="0016741E" w:rsidRPr="0071621B" w14:paraId="62EA82A0" w14:textId="77777777" w:rsidTr="002E059E">
        <w:tc>
          <w:tcPr>
            <w:tcW w:w="4340" w:type="dxa"/>
          </w:tcPr>
          <w:p w14:paraId="06A66897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</w:pPr>
            <w:r w:rsidRPr="0071621B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  <w:lang w:val="th-TH"/>
              </w:rPr>
              <w:t>ผู้บริหาร</w:t>
            </w:r>
          </w:p>
        </w:tc>
        <w:tc>
          <w:tcPr>
            <w:tcW w:w="4140" w:type="dxa"/>
          </w:tcPr>
          <w:p w14:paraId="39072A32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</w:pP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  <w:lang w:val="th-TH"/>
              </w:rPr>
              <w:t>การสัมภาษณ์เชิงลึก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 xml:space="preserve"> (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  <w:t>In-dept interview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>)</w:t>
            </w:r>
          </w:p>
        </w:tc>
      </w:tr>
      <w:tr w:rsidR="0016741E" w:rsidRPr="0071621B" w14:paraId="02E4465C" w14:textId="77777777" w:rsidTr="002E059E">
        <w:tc>
          <w:tcPr>
            <w:tcW w:w="4340" w:type="dxa"/>
          </w:tcPr>
          <w:p w14:paraId="59A21262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</w:pPr>
            <w:r w:rsidRPr="0071621B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  <w:lang w:val="th-TH"/>
              </w:rPr>
              <w:t>อาจารย์ผู้สอน</w:t>
            </w:r>
          </w:p>
        </w:tc>
        <w:tc>
          <w:tcPr>
            <w:tcW w:w="4140" w:type="dxa"/>
          </w:tcPr>
          <w:p w14:paraId="39A826C6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</w:pP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  <w:lang w:val="th-TH"/>
              </w:rPr>
              <w:t>การสัมภาษณ์เชิงลึก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 xml:space="preserve"> (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  <w:t>In-dept interview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>)</w:t>
            </w:r>
          </w:p>
        </w:tc>
      </w:tr>
      <w:tr w:rsidR="0016741E" w:rsidRPr="0071621B" w14:paraId="3F17C926" w14:textId="77777777" w:rsidTr="002E059E">
        <w:tc>
          <w:tcPr>
            <w:tcW w:w="4340" w:type="dxa"/>
          </w:tcPr>
          <w:p w14:paraId="0A6BF564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</w:pPr>
            <w:r w:rsidRPr="0071621B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  <w:lang w:val="th-TH"/>
              </w:rPr>
              <w:t>นักศึกษาปัจจุบัน</w:t>
            </w:r>
          </w:p>
        </w:tc>
        <w:tc>
          <w:tcPr>
            <w:tcW w:w="4140" w:type="dxa"/>
          </w:tcPr>
          <w:p w14:paraId="6AB1B91F" w14:textId="77777777" w:rsidR="0016741E" w:rsidRPr="0071621B" w:rsidRDefault="0016741E" w:rsidP="002E059E">
            <w:pPr>
              <w:tabs>
                <w:tab w:val="left" w:pos="1680"/>
              </w:tabs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</w:pP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  <w:lang w:val="th-TH"/>
              </w:rPr>
              <w:t>การสัมภาษณ์เชิงลึก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 xml:space="preserve"> (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</w:rPr>
              <w:t>In-dept interview</w:t>
            </w:r>
            <w:r w:rsidRPr="0071621B">
              <w:rPr>
                <w:rFonts w:ascii="TH SarabunPSK" w:eastAsia="Times New Roman" w:hAnsi="TH SarabunPSK" w:cs="TH SarabunPSK"/>
                <w:spacing w:val="-6"/>
                <w:sz w:val="32"/>
                <w:szCs w:val="32"/>
                <w:cs/>
              </w:rPr>
              <w:t>)</w:t>
            </w:r>
          </w:p>
        </w:tc>
      </w:tr>
    </w:tbl>
    <w:p w14:paraId="0E8C7AC5" w14:textId="77777777" w:rsidR="0016741E" w:rsidRPr="0071621B" w:rsidRDefault="0016741E" w:rsidP="0016741E">
      <w:pPr>
        <w:tabs>
          <w:tab w:val="left" w:pos="168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E4E8160" w14:textId="77777777" w:rsidR="0016741E" w:rsidRPr="0071621B" w:rsidRDefault="0016741E" w:rsidP="0016741E">
      <w:pPr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</w:pPr>
      <w:r w:rsidRPr="0071621B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br w:type="page"/>
      </w:r>
    </w:p>
    <w:p w14:paraId="64C62759" w14:textId="77777777" w:rsidR="0016741E" w:rsidRDefault="0016741E" w:rsidP="0016741E">
      <w:pPr>
        <w:tabs>
          <w:tab w:val="left" w:pos="1680"/>
        </w:tabs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71621B">
        <w:rPr>
          <w:rFonts w:ascii="TH SarabunPSK" w:hAnsi="TH SarabunPSK" w:cs="TH SarabunPSK"/>
          <w:spacing w:val="-6"/>
          <w:sz w:val="32"/>
          <w:szCs w:val="32"/>
          <w:cs/>
          <w:lang w:val="th-TH"/>
        </w:rPr>
        <w:lastRenderedPageBreak/>
        <w:t xml:space="preserve">ตารางที่ </w:t>
      </w:r>
      <w:r w:rsidRPr="0071621B">
        <w:rPr>
          <w:rFonts w:ascii="TH SarabunPSK" w:hAnsi="TH SarabunPSK" w:cs="TH SarabunPSK"/>
          <w:spacing w:val="-6"/>
          <w:sz w:val="32"/>
          <w:szCs w:val="32"/>
        </w:rPr>
        <w:t xml:space="preserve">2 </w:t>
      </w:r>
      <w:r w:rsidRPr="0071621B">
        <w:rPr>
          <w:rFonts w:ascii="TH SarabunPSK" w:hAnsi="TH SarabunPSK" w:cs="TH SarabunPSK"/>
          <w:spacing w:val="-6"/>
          <w:sz w:val="32"/>
          <w:szCs w:val="32"/>
          <w:cs/>
          <w:lang w:val="th-TH"/>
        </w:rPr>
        <w:t>แสดงผลการศึกษาความต้องการ</w:t>
      </w:r>
      <w:r w:rsidRPr="0071621B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71621B">
        <w:rPr>
          <w:rFonts w:ascii="TH SarabunPSK" w:hAnsi="TH SarabunPSK" w:cs="TH SarabunPSK"/>
          <w:spacing w:val="-6"/>
          <w:sz w:val="32"/>
          <w:szCs w:val="32"/>
          <w:cs/>
        </w:rPr>
        <w:t>(</w:t>
      </w:r>
      <w:r w:rsidRPr="0071621B">
        <w:rPr>
          <w:rFonts w:ascii="TH SarabunPSK" w:hAnsi="TH SarabunPSK" w:cs="TH SarabunPSK"/>
          <w:spacing w:val="-6"/>
          <w:sz w:val="32"/>
          <w:szCs w:val="32"/>
        </w:rPr>
        <w:t xml:space="preserve">Needs) </w:t>
      </w:r>
      <w:r w:rsidRPr="0071621B">
        <w:rPr>
          <w:rFonts w:ascii="TH SarabunPSK" w:hAnsi="TH SarabunPSK" w:cs="TH SarabunPSK"/>
          <w:spacing w:val="-6"/>
          <w:sz w:val="32"/>
          <w:szCs w:val="32"/>
          <w:cs/>
          <w:lang w:val="th-TH"/>
        </w:rPr>
        <w:t xml:space="preserve">ของผู้มีส่วนได้เสีย </w:t>
      </w:r>
      <w:r w:rsidRPr="0071621B">
        <w:rPr>
          <w:rFonts w:ascii="TH SarabunPSK" w:hAnsi="TH SarabunPSK" w:cs="TH SarabunPSK"/>
          <w:spacing w:val="-6"/>
          <w:sz w:val="32"/>
          <w:szCs w:val="32"/>
          <w:cs/>
        </w:rPr>
        <w:t>(</w:t>
      </w:r>
      <w:r w:rsidRPr="0071621B">
        <w:rPr>
          <w:rFonts w:ascii="TH SarabunPSK" w:hAnsi="TH SarabunPSK" w:cs="TH SarabunPSK"/>
          <w:spacing w:val="-6"/>
          <w:sz w:val="32"/>
          <w:szCs w:val="32"/>
        </w:rPr>
        <w:t>Stakeholders</w:t>
      </w:r>
      <w:r w:rsidRPr="0071621B">
        <w:rPr>
          <w:rFonts w:ascii="TH SarabunPSK" w:hAnsi="TH SarabunPSK" w:cs="TH SarabunPSK"/>
          <w:spacing w:val="-6"/>
          <w:sz w:val="32"/>
          <w:szCs w:val="32"/>
          <w:cs/>
        </w:rPr>
        <w:t>)</w:t>
      </w:r>
      <w:r w:rsidRPr="0071621B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71621B">
        <w:rPr>
          <w:rFonts w:ascii="TH SarabunPSK" w:hAnsi="TH SarabunPSK" w:cs="TH SarabunPSK" w:hint="cs"/>
          <w:spacing w:val="-6"/>
          <w:sz w:val="32"/>
          <w:szCs w:val="32"/>
          <w:cs/>
          <w:lang w:val="th-TH"/>
        </w:rPr>
        <w:t xml:space="preserve">และข้อกำหนด </w:t>
      </w:r>
      <w:r w:rsidRPr="0071621B">
        <w:rPr>
          <w:rFonts w:ascii="TH SarabunPSK" w:hAnsi="TH SarabunPSK" w:cs="TH SarabunPSK"/>
          <w:spacing w:val="-6"/>
          <w:sz w:val="32"/>
          <w:szCs w:val="32"/>
        </w:rPr>
        <w:t>(Requirements</w:t>
      </w:r>
      <w:r w:rsidRPr="0071621B">
        <w:rPr>
          <w:rFonts w:ascii="TH SarabunPSK" w:hAnsi="TH SarabunPSK" w:cs="TH SarabunPSK"/>
          <w:spacing w:val="-6"/>
          <w:sz w:val="32"/>
          <w:szCs w:val="32"/>
          <w:cs/>
        </w:rPr>
        <w:t>)</w:t>
      </w:r>
      <w:r w:rsidRPr="0071621B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8"/>
        <w:gridCol w:w="1977"/>
        <w:gridCol w:w="2309"/>
        <w:gridCol w:w="2035"/>
      </w:tblGrid>
      <w:tr w:rsidR="00965C55" w:rsidRPr="00C25DD3" w14:paraId="0F3B5D6A" w14:textId="77777777" w:rsidTr="00983DF2">
        <w:trPr>
          <w:trHeight w:val="300"/>
          <w:tblHeader/>
        </w:trPr>
        <w:tc>
          <w:tcPr>
            <w:tcW w:w="1192" w:type="pct"/>
            <w:noWrap/>
            <w:vAlign w:val="center"/>
            <w:hideMark/>
          </w:tcPr>
          <w:p w14:paraId="7EA100D9" w14:textId="77777777" w:rsidR="00965C55" w:rsidRPr="00C25DD3" w:rsidRDefault="00965C55" w:rsidP="00983DF2">
            <w:pPr>
              <w:tabs>
                <w:tab w:val="left" w:pos="1680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pacing w:val="-6"/>
              </w:rPr>
            </w:pP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  <w:cs/>
                <w:lang w:val="th-TH"/>
              </w:rPr>
              <w:t>ผู้มีส่วนได้เสีย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  <w:cs/>
              </w:rPr>
              <w:t>(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</w:rPr>
              <w:t>Stakeholders</w:t>
            </w:r>
            <w:r w:rsidRPr="00C25DD3">
              <w:rPr>
                <w:rFonts w:ascii="TH SarabunPSK" w:eastAsia="Times New Roman" w:hAnsi="TH SarabunPSK" w:cs="TH SarabunPSK" w:hint="cs"/>
                <w:b/>
                <w:bCs/>
                <w:spacing w:val="-6"/>
                <w:cs/>
              </w:rPr>
              <w:t xml:space="preserve">) </w:t>
            </w:r>
            <w:r w:rsidRPr="00C25DD3">
              <w:rPr>
                <w:rFonts w:ascii="TH SarabunPSK" w:eastAsia="Times New Roman" w:hAnsi="TH SarabunPSK" w:cs="TH SarabunPSK" w:hint="cs"/>
                <w:b/>
                <w:bCs/>
                <w:spacing w:val="-6"/>
                <w:cs/>
                <w:lang w:val="th-TH"/>
              </w:rPr>
              <w:t>และข้อกำหนดต่างๆ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  <w:cs/>
                <w:lang w:val="th-TH"/>
              </w:rPr>
              <w:t xml:space="preserve"> </w:t>
            </w:r>
          </w:p>
          <w:p w14:paraId="01AA7634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C25DD3">
              <w:rPr>
                <w:rFonts w:ascii="TH SarabunPSK" w:eastAsia="Times New Roman" w:hAnsi="TH SarabunPSK" w:cs="TH SarabunPSK" w:hint="cs"/>
                <w:b/>
                <w:bCs/>
                <w:spacing w:val="-6"/>
                <w:cs/>
              </w:rPr>
              <w:t>(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</w:rPr>
              <w:t>Requirements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  <w:cs/>
              </w:rPr>
              <w:t>)</w:t>
            </w:r>
          </w:p>
        </w:tc>
        <w:tc>
          <w:tcPr>
            <w:tcW w:w="1191" w:type="pct"/>
            <w:noWrap/>
            <w:vAlign w:val="center"/>
            <w:hideMark/>
          </w:tcPr>
          <w:p w14:paraId="038555A0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C25DD3">
              <w:rPr>
                <w:rFonts w:ascii="TH SarabunPSK" w:eastAsia="Times New Roman" w:hAnsi="TH SarabunPSK" w:cs="TH SarabunPSK" w:hint="cs"/>
                <w:b/>
                <w:bCs/>
                <w:spacing w:val="-6"/>
                <w:cs/>
                <w:lang w:val="th-TH"/>
              </w:rPr>
              <w:t>ผลการศึกษา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  <w:cs/>
                <w:lang w:val="th-TH"/>
              </w:rPr>
              <w:t>ความต้องกา</w:t>
            </w:r>
            <w:r w:rsidRPr="00C25DD3">
              <w:rPr>
                <w:rFonts w:ascii="TH SarabunPSK" w:eastAsia="Times New Roman" w:hAnsi="TH SarabunPSK" w:cs="TH SarabunPSK" w:hint="cs"/>
                <w:b/>
                <w:bCs/>
                <w:spacing w:val="-6"/>
                <w:cs/>
                <w:lang w:val="th-TH"/>
              </w:rPr>
              <w:t>ร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  <w:cs/>
              </w:rPr>
              <w:t>(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</w:rPr>
              <w:t xml:space="preserve">Needs) </w:t>
            </w:r>
            <w:r w:rsidRPr="00C25DD3">
              <w:rPr>
                <w:rFonts w:ascii="TH SarabunPSK" w:eastAsia="Times New Roman" w:hAnsi="TH SarabunPSK" w:cs="TH SarabunPSK" w:hint="cs"/>
                <w:b/>
                <w:bCs/>
                <w:spacing w:val="-6"/>
                <w:cs/>
                <w:lang w:val="th-TH"/>
              </w:rPr>
              <w:t xml:space="preserve">และข้อกำหนดต่างๆ 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</w:rPr>
              <w:t>(Requirements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  <w:cs/>
              </w:rPr>
              <w:t>)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</w:rPr>
              <w:t xml:space="preserve"> </w:t>
            </w:r>
          </w:p>
        </w:tc>
        <w:tc>
          <w:tcPr>
            <w:tcW w:w="1391" w:type="pct"/>
            <w:noWrap/>
            <w:vAlign w:val="center"/>
            <w:hideMark/>
          </w:tcPr>
          <w:p w14:paraId="2D329F77" w14:textId="77777777" w:rsidR="00965C55" w:rsidRPr="00C25DD3" w:rsidRDefault="00965C55" w:rsidP="00983DF2">
            <w:pPr>
              <w:tabs>
                <w:tab w:val="left" w:pos="1680"/>
              </w:tabs>
              <w:jc w:val="center"/>
              <w:rPr>
                <w:rFonts w:ascii="TH SarabunPSK" w:eastAsia="Times New Roman" w:hAnsi="TH SarabunPSK" w:cs="TH SarabunPSK"/>
                <w:b/>
                <w:bCs/>
                <w:spacing w:val="-6"/>
                <w:cs/>
              </w:rPr>
            </w:pP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  <w:cs/>
                <w:lang w:val="th-TH"/>
              </w:rPr>
              <w:t>กลั่นกรองและสรุป</w:t>
            </w:r>
          </w:p>
          <w:p w14:paraId="0A1C5584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  <w:cs/>
                <w:lang w:val="th-TH"/>
              </w:rPr>
              <w:t>ความต้องกา</w:t>
            </w:r>
            <w:r w:rsidRPr="00C25DD3">
              <w:rPr>
                <w:rFonts w:ascii="TH SarabunPSK" w:eastAsia="Times New Roman" w:hAnsi="TH SarabunPSK" w:cs="TH SarabunPSK" w:hint="cs"/>
                <w:b/>
                <w:bCs/>
                <w:spacing w:val="-6"/>
                <w:cs/>
                <w:lang w:val="th-TH"/>
              </w:rPr>
              <w:t>ร</w:t>
            </w:r>
            <w:r w:rsidRPr="00C25DD3">
              <w:rPr>
                <w:rFonts w:ascii="TH SarabunPSK" w:eastAsia="Times New Roman" w:hAnsi="TH SarabunPSK" w:cs="TH SarabunPSK" w:hint="cs"/>
                <w:b/>
                <w:bCs/>
                <w:spacing w:val="-6"/>
                <w:cs/>
              </w:rPr>
              <w:t xml:space="preserve"> 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  <w:cs/>
              </w:rPr>
              <w:t>(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</w:rPr>
              <w:t xml:space="preserve">Needs) </w:t>
            </w:r>
            <w:r w:rsidRPr="00C25DD3">
              <w:rPr>
                <w:rFonts w:ascii="TH SarabunPSK" w:eastAsia="Times New Roman" w:hAnsi="TH SarabunPSK" w:cs="TH SarabunPSK" w:hint="cs"/>
                <w:b/>
                <w:bCs/>
                <w:spacing w:val="-6"/>
                <w:cs/>
                <w:lang w:val="th-TH"/>
              </w:rPr>
              <w:t xml:space="preserve">และข้อกำหนดต่างๆ 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</w:rPr>
              <w:t>(Requirements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  <w:cs/>
              </w:rPr>
              <w:t>)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</w:rPr>
              <w:t xml:space="preserve"> </w:t>
            </w:r>
          </w:p>
        </w:tc>
        <w:tc>
          <w:tcPr>
            <w:tcW w:w="1226" w:type="pct"/>
            <w:noWrap/>
            <w:vAlign w:val="center"/>
            <w:hideMark/>
          </w:tcPr>
          <w:p w14:paraId="7C096382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  <w:cs/>
                <w:lang w:val="th-TH"/>
              </w:rPr>
              <w:t>ผลลัพธ์การเรียนรู้ของหลักสูตร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  <w:cs/>
              </w:rPr>
              <w:t xml:space="preserve"> (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</w:rPr>
              <w:t>PLOs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  <w:cs/>
              </w:rPr>
              <w:t xml:space="preserve">) 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spacing w:val="-6"/>
                <w:cs/>
                <w:lang w:val="th-TH"/>
              </w:rPr>
              <w:t>จากความต้องการและ</w:t>
            </w:r>
            <w:r w:rsidRPr="00C25DD3">
              <w:rPr>
                <w:rFonts w:ascii="TH SarabunPSK" w:eastAsia="Times New Roman" w:hAnsi="TH SarabunPSK" w:cs="TH SarabunPSK" w:hint="cs"/>
                <w:b/>
                <w:bCs/>
                <w:spacing w:val="-6"/>
                <w:cs/>
                <w:lang w:val="th-TH"/>
              </w:rPr>
              <w:t>ข้อกำหนดต่าวๆ</w:t>
            </w:r>
          </w:p>
        </w:tc>
      </w:tr>
      <w:tr w:rsidR="00965C55" w:rsidRPr="00C25DD3" w14:paraId="0A16A0A4" w14:textId="77777777" w:rsidTr="00983DF2">
        <w:trPr>
          <w:trHeight w:val="300"/>
        </w:trPr>
        <w:tc>
          <w:tcPr>
            <w:tcW w:w="1192" w:type="pct"/>
            <w:noWrap/>
            <w:vAlign w:val="center"/>
            <w:hideMark/>
          </w:tcPr>
          <w:p w14:paraId="737B6C05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นโยบายกระทรวง อว.</w:t>
            </w:r>
          </w:p>
        </w:tc>
        <w:tc>
          <w:tcPr>
            <w:tcW w:w="1191" w:type="pct"/>
            <w:noWrap/>
            <w:vAlign w:val="center"/>
            <w:hideMark/>
          </w:tcPr>
          <w:p w14:paraId="60EBE4B7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เน้นการจัดการศึกษาแบบ</w:t>
            </w:r>
            <w:r w:rsidRPr="00C25DD3">
              <w:rPr>
                <w:rFonts w:ascii="TH SarabunPSK" w:eastAsia="Times New Roman" w:hAnsi="TH SarabunPSK" w:cs="TH SarabunPSK"/>
              </w:rPr>
              <w:t xml:space="preserve"> Outcome-Based Education (OBE) </w:t>
            </w:r>
            <w:r w:rsidRPr="00C25DD3">
              <w:rPr>
                <w:rFonts w:ascii="TH SarabunPSK" w:eastAsia="Times New Roman" w:hAnsi="TH SarabunPSK" w:cs="TH SarabunPSK"/>
                <w:cs/>
              </w:rPr>
              <w:t>และกำลังคนด้านดิจิทัล (</w:t>
            </w:r>
            <w:r w:rsidRPr="00C25DD3">
              <w:rPr>
                <w:rFonts w:ascii="TH SarabunPSK" w:eastAsia="Times New Roman" w:hAnsi="TH SarabunPSK" w:cs="TH SarabunPSK"/>
              </w:rPr>
              <w:t>S-Curve)</w:t>
            </w:r>
          </w:p>
        </w:tc>
        <w:tc>
          <w:tcPr>
            <w:tcW w:w="1391" w:type="pct"/>
            <w:noWrap/>
            <w:vAlign w:val="center"/>
            <w:hideMark/>
          </w:tcPr>
          <w:p w14:paraId="54B225B5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ผู้เรียนสามารถประยุกต์ใช้ทฤษฎีคอมพิวเตอร์และเทคโนโลยีดิจิทัลสมัยใหม่เพื่อแก้ปัญหาเชิงคำนวณในอุตสาหกรรมเป้าหมายได้</w:t>
            </w:r>
          </w:p>
        </w:tc>
        <w:tc>
          <w:tcPr>
            <w:tcW w:w="1226" w:type="pct"/>
            <w:noWrap/>
            <w:vAlign w:val="center"/>
            <w:hideMark/>
          </w:tcPr>
          <w:p w14:paraId="515D79CD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</w:rPr>
              <w:t>PLO6, PLO7</w:t>
            </w:r>
          </w:p>
        </w:tc>
      </w:tr>
      <w:tr w:rsidR="00965C55" w:rsidRPr="00C25DD3" w14:paraId="1EFA5BE9" w14:textId="77777777" w:rsidTr="00983DF2">
        <w:trPr>
          <w:trHeight w:val="300"/>
        </w:trPr>
        <w:tc>
          <w:tcPr>
            <w:tcW w:w="1192" w:type="pct"/>
            <w:noWrap/>
            <w:vAlign w:val="center"/>
            <w:hideMark/>
          </w:tcPr>
          <w:p w14:paraId="211D6E06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นโยบายสภามหาวิทยาลัย</w:t>
            </w:r>
          </w:p>
        </w:tc>
        <w:tc>
          <w:tcPr>
            <w:tcW w:w="1191" w:type="pct"/>
            <w:noWrap/>
            <w:vAlign w:val="center"/>
            <w:hideMark/>
          </w:tcPr>
          <w:p w14:paraId="0112A9BC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มุ่งเน้นการเป็นมหาวิทยาลัยเพื่อการพัฒนาท้องถิ่นอย่างยั่งยืน</w:t>
            </w:r>
          </w:p>
        </w:tc>
        <w:tc>
          <w:tcPr>
            <w:tcW w:w="1391" w:type="pct"/>
            <w:noWrap/>
            <w:vAlign w:val="center"/>
            <w:hideMark/>
          </w:tcPr>
          <w:p w14:paraId="440644B3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ผู้เรียนสามารถวิเคราะห์ปัญหาความต้องการของท้องถิ่น และนำองค์ความรู้ทางคอมพิวเตอร์ไปพัฒนาโซลูชันเพื่อยกระดับคุณภาพชีวิตชุมชนได้</w:t>
            </w:r>
          </w:p>
        </w:tc>
        <w:tc>
          <w:tcPr>
            <w:tcW w:w="1226" w:type="pct"/>
            <w:noWrap/>
            <w:vAlign w:val="center"/>
            <w:hideMark/>
          </w:tcPr>
          <w:p w14:paraId="3F8651BB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</w:rPr>
              <w:t>PLO8</w:t>
            </w:r>
          </w:p>
        </w:tc>
      </w:tr>
      <w:tr w:rsidR="00965C55" w:rsidRPr="00C25DD3" w14:paraId="70BB3B68" w14:textId="77777777" w:rsidTr="00983DF2">
        <w:trPr>
          <w:trHeight w:val="300"/>
        </w:trPr>
        <w:tc>
          <w:tcPr>
            <w:tcW w:w="1192" w:type="pct"/>
            <w:noWrap/>
            <w:vAlign w:val="center"/>
            <w:hideMark/>
          </w:tcPr>
          <w:p w14:paraId="05A4BF7B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วิสัยทัศน์ พันธกิจ ของมหาวิทยาลัย/คณะ</w:t>
            </w:r>
          </w:p>
        </w:tc>
        <w:tc>
          <w:tcPr>
            <w:tcW w:w="1191" w:type="pct"/>
            <w:noWrap/>
            <w:vAlign w:val="center"/>
            <w:hideMark/>
          </w:tcPr>
          <w:p w14:paraId="1C529040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การสร้างความรู้เพื่อพัฒนาชุมชนและผลิตบัณฑิตที่มีคุณภาพและรับผิดชอบต่อสังคม</w:t>
            </w:r>
          </w:p>
        </w:tc>
        <w:tc>
          <w:tcPr>
            <w:tcW w:w="1391" w:type="pct"/>
            <w:noWrap/>
            <w:vAlign w:val="center"/>
            <w:hideMark/>
          </w:tcPr>
          <w:p w14:paraId="2674B46E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ผู้เรียนสามารถออกแบบและพัฒนานวัตกรรมดิจิทัลเพื่อแก้ปัญหาสังคม โดยคำนึงถึงหลักจริยธรรมและกฎหมายเทคโนโลยีสารสนเทศ</w:t>
            </w:r>
          </w:p>
        </w:tc>
        <w:tc>
          <w:tcPr>
            <w:tcW w:w="1226" w:type="pct"/>
            <w:noWrap/>
            <w:vAlign w:val="center"/>
            <w:hideMark/>
          </w:tcPr>
          <w:p w14:paraId="663A96E2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</w:rPr>
              <w:t>PLO8, PLO10</w:t>
            </w:r>
          </w:p>
        </w:tc>
      </w:tr>
      <w:tr w:rsidR="00965C55" w:rsidRPr="00C25DD3" w14:paraId="3993054F" w14:textId="77777777" w:rsidTr="00983DF2">
        <w:trPr>
          <w:trHeight w:val="300"/>
        </w:trPr>
        <w:tc>
          <w:tcPr>
            <w:tcW w:w="1192" w:type="pct"/>
            <w:noWrap/>
            <w:vAlign w:val="center"/>
            <w:hideMark/>
          </w:tcPr>
          <w:p w14:paraId="59E306C8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อัตลักษณ์/คุณลักษณะที่พึงประสงค์</w:t>
            </w:r>
          </w:p>
        </w:tc>
        <w:tc>
          <w:tcPr>
            <w:tcW w:w="1191" w:type="pct"/>
            <w:noWrap/>
            <w:vAlign w:val="center"/>
            <w:hideMark/>
          </w:tcPr>
          <w:p w14:paraId="75880630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</w:rPr>
              <w:t>"</w:t>
            </w:r>
            <w:r w:rsidRPr="00C25DD3">
              <w:rPr>
                <w:rFonts w:ascii="TH SarabunPSK" w:eastAsia="Times New Roman" w:hAnsi="TH SarabunPSK" w:cs="TH SarabunPSK"/>
                <w:cs/>
              </w:rPr>
              <w:t>บัณฑิตอาสา</w:t>
            </w:r>
            <w:r w:rsidRPr="00C25DD3">
              <w:rPr>
                <w:rFonts w:ascii="TH SarabunPSK" w:eastAsia="Times New Roman" w:hAnsi="TH SarabunPSK" w:cs="TH SarabunPSK"/>
              </w:rPr>
              <w:t xml:space="preserve">" </w:t>
            </w:r>
            <w:r w:rsidRPr="00C25DD3">
              <w:rPr>
                <w:rFonts w:ascii="TH SarabunPSK" w:eastAsia="Times New Roman" w:hAnsi="TH SarabunPSK" w:cs="TH SarabunPSK"/>
                <w:cs/>
              </w:rPr>
              <w:t>มีวินัย ใฝ่เรียนรู้ และทักษะการทำงานเป็นทีม</w:t>
            </w:r>
          </w:p>
        </w:tc>
        <w:tc>
          <w:tcPr>
            <w:tcW w:w="1391" w:type="pct"/>
            <w:noWrap/>
            <w:vAlign w:val="center"/>
            <w:hideMark/>
          </w:tcPr>
          <w:p w14:paraId="7E624FFA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ผู้เรียนแสดงออกถึงทักษะการสื่อสาร การทำงานร่วมกับผู้อื่นในภาวะผู้นำ/ผู้ตาม และสามารถใฝ่รู้ปรับตัวตามเทคโนโลยีใหม่ได้ด้วยตนเอง</w:t>
            </w:r>
          </w:p>
        </w:tc>
        <w:tc>
          <w:tcPr>
            <w:tcW w:w="1226" w:type="pct"/>
            <w:noWrap/>
            <w:vAlign w:val="center"/>
            <w:hideMark/>
          </w:tcPr>
          <w:p w14:paraId="1CA3236E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</w:rPr>
              <w:t>PLO9, PLO10</w:t>
            </w:r>
          </w:p>
        </w:tc>
      </w:tr>
      <w:tr w:rsidR="00965C55" w:rsidRPr="00C25DD3" w14:paraId="5D59B0A7" w14:textId="77777777" w:rsidTr="00983DF2">
        <w:trPr>
          <w:trHeight w:val="300"/>
        </w:trPr>
        <w:tc>
          <w:tcPr>
            <w:tcW w:w="1192" w:type="pct"/>
            <w:noWrap/>
            <w:vAlign w:val="center"/>
            <w:hideMark/>
          </w:tcPr>
          <w:p w14:paraId="583F7313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</w:rPr>
              <w:t xml:space="preserve">External: </w:t>
            </w:r>
          </w:p>
          <w:p w14:paraId="152E95C4" w14:textId="77777777" w:rsidR="00965C55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ผู้ใช้บัณฑิต</w:t>
            </w:r>
          </w:p>
          <w:p w14:paraId="37344F54" w14:textId="77777777" w:rsidR="00965C55" w:rsidRPr="00C25DD3" w:rsidRDefault="00965C55" w:rsidP="00983DF2">
            <w:pPr>
              <w:rPr>
                <w:rFonts w:ascii="TH SarabunPSK" w:eastAsia="Times New Roman" w:hAnsi="TH SarabunPSK" w:cs="TH SarabunPSK" w:hint="cs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(สวทช.</w:t>
            </w:r>
            <w:r w:rsidRPr="00C25DD3">
              <w:rPr>
                <w:rFonts w:ascii="TH SarabunPSK" w:eastAsia="Times New Roman" w:hAnsi="TH SarabunPSK" w:cs="TH SarabunPSK"/>
              </w:rPr>
              <w:t xml:space="preserve">, </w:t>
            </w:r>
            <w:r w:rsidRPr="00C25DD3">
              <w:rPr>
                <w:rFonts w:ascii="TH SarabunPSK" w:eastAsia="Times New Roman" w:hAnsi="TH SarabunPSK" w:cs="TH SarabunPSK"/>
                <w:cs/>
              </w:rPr>
              <w:t>สมาคมโปรแกรมเมอร์ไทย</w:t>
            </w:r>
            <w:r w:rsidRPr="00C25DD3">
              <w:rPr>
                <w:rFonts w:ascii="TH SarabunPSK" w:eastAsia="Times New Roman" w:hAnsi="TH SarabunPSK" w:cs="TH SarabunPSK"/>
              </w:rPr>
              <w:t xml:space="preserve">, </w:t>
            </w:r>
            <w:r w:rsidRPr="00C25DD3">
              <w:rPr>
                <w:rFonts w:ascii="TH SarabunPSK" w:eastAsia="Times New Roman" w:hAnsi="TH SarabunPSK" w:cs="TH SarabunPSK"/>
                <w:cs/>
              </w:rPr>
              <w:t>เอกชน)</w:t>
            </w:r>
          </w:p>
        </w:tc>
        <w:tc>
          <w:tcPr>
            <w:tcW w:w="1191" w:type="pct"/>
            <w:noWrap/>
            <w:vAlign w:val="center"/>
            <w:hideMark/>
          </w:tcPr>
          <w:p w14:paraId="6CD41C29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ต้องการนักพัฒนาซอฟต์แวร์ที่เขียนโปรแกรมได้จริง</w:t>
            </w:r>
            <w:r w:rsidRPr="00C25DD3">
              <w:rPr>
                <w:rFonts w:ascii="TH SarabunPSK" w:eastAsia="Times New Roman" w:hAnsi="TH SarabunPSK" w:cs="TH SarabunPSK"/>
              </w:rPr>
              <w:t xml:space="preserve"> (Coding) </w:t>
            </w:r>
            <w:r w:rsidRPr="00C25DD3">
              <w:rPr>
                <w:rFonts w:ascii="TH SarabunPSK" w:eastAsia="Times New Roman" w:hAnsi="TH SarabunPSK" w:cs="TH SarabunPSK"/>
                <w:cs/>
              </w:rPr>
              <w:t>และเข้าใจเรื่องความมั่นคงปลอดภัย</w:t>
            </w:r>
          </w:p>
        </w:tc>
        <w:tc>
          <w:tcPr>
            <w:tcW w:w="1391" w:type="pct"/>
            <w:noWrap/>
            <w:vAlign w:val="center"/>
            <w:hideMark/>
          </w:tcPr>
          <w:p w14:paraId="20493826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ผู้เรียนสามารถออกแบบสถาปัตยกรรมซอฟต์แวร์ เขียนโค้ด (</w:t>
            </w:r>
            <w:r w:rsidRPr="00C25DD3">
              <w:rPr>
                <w:rFonts w:ascii="TH SarabunPSK" w:eastAsia="Times New Roman" w:hAnsi="TH SarabunPSK" w:cs="TH SarabunPSK"/>
              </w:rPr>
              <w:t xml:space="preserve">Coding) </w:t>
            </w:r>
            <w:r w:rsidRPr="00C25DD3">
              <w:rPr>
                <w:rFonts w:ascii="TH SarabunPSK" w:eastAsia="Times New Roman" w:hAnsi="TH SarabunPSK" w:cs="TH SarabunPSK"/>
                <w:cs/>
              </w:rPr>
              <w:t>ได้อย่างมีประสิทธิภาพ และประยุกต์ใช้หลักความมั่นคงปลอดภัยไซเบอร์ (</w:t>
            </w:r>
            <w:r w:rsidRPr="00C25DD3">
              <w:rPr>
                <w:rFonts w:ascii="TH SarabunPSK" w:eastAsia="Times New Roman" w:hAnsi="TH SarabunPSK" w:cs="TH SarabunPSK"/>
              </w:rPr>
              <w:t xml:space="preserve">Security) </w:t>
            </w:r>
            <w:r w:rsidRPr="00C25DD3">
              <w:rPr>
                <w:rFonts w:ascii="TH SarabunPSK" w:eastAsia="Times New Roman" w:hAnsi="TH SarabunPSK" w:cs="TH SarabunPSK"/>
                <w:cs/>
              </w:rPr>
              <w:t>ในระบบงานจริงได้</w:t>
            </w:r>
          </w:p>
        </w:tc>
        <w:tc>
          <w:tcPr>
            <w:tcW w:w="1226" w:type="pct"/>
            <w:noWrap/>
            <w:vAlign w:val="center"/>
            <w:hideMark/>
          </w:tcPr>
          <w:p w14:paraId="33FBC8F8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</w:rPr>
              <w:t>PLO6, PLO7</w:t>
            </w:r>
          </w:p>
        </w:tc>
      </w:tr>
      <w:tr w:rsidR="00965C55" w:rsidRPr="00C25DD3" w14:paraId="24D69614" w14:textId="77777777" w:rsidTr="00983DF2">
        <w:trPr>
          <w:trHeight w:val="300"/>
        </w:trPr>
        <w:tc>
          <w:tcPr>
            <w:tcW w:w="1192" w:type="pct"/>
            <w:noWrap/>
            <w:vAlign w:val="center"/>
            <w:hideMark/>
          </w:tcPr>
          <w:p w14:paraId="54DAD959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</w:rPr>
              <w:lastRenderedPageBreak/>
              <w:t xml:space="preserve">External: </w:t>
            </w:r>
          </w:p>
          <w:p w14:paraId="6AD10DA3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ศิษย์เก่า</w:t>
            </w:r>
          </w:p>
        </w:tc>
        <w:tc>
          <w:tcPr>
            <w:tcW w:w="1191" w:type="pct"/>
            <w:noWrap/>
            <w:vAlign w:val="center"/>
            <w:hideMark/>
          </w:tcPr>
          <w:p w14:paraId="71050C0A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ต้องการให้เพิ่มทักษะการแก้ปัญหาหน้างานและการนำเสนอทางเทคนิคที่เข้าใจง่าย</w:t>
            </w:r>
          </w:p>
        </w:tc>
        <w:tc>
          <w:tcPr>
            <w:tcW w:w="1391" w:type="pct"/>
            <w:noWrap/>
            <w:vAlign w:val="center"/>
            <w:hideMark/>
          </w:tcPr>
          <w:p w14:paraId="69ABD623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 xml:space="preserve">ผู้เรียนสามารถแก้ปัญหาหน้างานทางเทคนิค สื่อสารและถ่ายทอดแนวคิดทางคอมพิวเตอร์ให้แก่ผู้ฟังที่ไม่ใช่สายงาน </w:t>
            </w:r>
            <w:r w:rsidRPr="00C25DD3">
              <w:rPr>
                <w:rFonts w:ascii="TH SarabunPSK" w:eastAsia="Times New Roman" w:hAnsi="TH SarabunPSK" w:cs="TH SarabunPSK"/>
              </w:rPr>
              <w:t xml:space="preserve">IT (Non-IT) </w:t>
            </w:r>
            <w:r w:rsidRPr="00C25DD3">
              <w:rPr>
                <w:rFonts w:ascii="TH SarabunPSK" w:eastAsia="Times New Roman" w:hAnsi="TH SarabunPSK" w:cs="TH SarabunPSK"/>
                <w:cs/>
              </w:rPr>
              <w:t>ให้เข้าใจได้ง่าย</w:t>
            </w:r>
          </w:p>
        </w:tc>
        <w:tc>
          <w:tcPr>
            <w:tcW w:w="1226" w:type="pct"/>
            <w:noWrap/>
            <w:vAlign w:val="center"/>
            <w:hideMark/>
          </w:tcPr>
          <w:p w14:paraId="0042FC52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</w:rPr>
              <w:t>PLO9</w:t>
            </w:r>
          </w:p>
        </w:tc>
      </w:tr>
      <w:tr w:rsidR="00965C55" w:rsidRPr="00C25DD3" w14:paraId="441F9125" w14:textId="77777777" w:rsidTr="00983DF2">
        <w:trPr>
          <w:trHeight w:val="300"/>
        </w:trPr>
        <w:tc>
          <w:tcPr>
            <w:tcW w:w="1192" w:type="pct"/>
            <w:noWrap/>
            <w:vAlign w:val="center"/>
            <w:hideMark/>
          </w:tcPr>
          <w:p w14:paraId="57485143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</w:rPr>
              <w:t xml:space="preserve">External: </w:t>
            </w:r>
          </w:p>
          <w:p w14:paraId="0C6250F5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ผู้เรียนในอนาคต</w:t>
            </w:r>
          </w:p>
        </w:tc>
        <w:tc>
          <w:tcPr>
            <w:tcW w:w="1191" w:type="pct"/>
            <w:noWrap/>
            <w:vAlign w:val="center"/>
            <w:hideMark/>
          </w:tcPr>
          <w:p w14:paraId="32C883C6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สนใจเทคโนโลยีสมัยใหม่</w:t>
            </w:r>
            <w:r w:rsidRPr="00C25DD3">
              <w:rPr>
                <w:rFonts w:ascii="TH SarabunPSK" w:eastAsia="Times New Roman" w:hAnsi="TH SarabunPSK" w:cs="TH SarabunPSK"/>
              </w:rPr>
              <w:t xml:space="preserve"> </w:t>
            </w:r>
            <w:r w:rsidRPr="00C25DD3">
              <w:rPr>
                <w:rFonts w:ascii="TH SarabunPSK" w:eastAsia="Times New Roman" w:hAnsi="TH SarabunPSK" w:cs="TH SarabunPSK"/>
                <w:cs/>
              </w:rPr>
              <w:t xml:space="preserve">เช่น </w:t>
            </w:r>
            <w:r w:rsidRPr="00C25DD3">
              <w:rPr>
                <w:rFonts w:ascii="TH SarabunPSK" w:eastAsia="Times New Roman" w:hAnsi="TH SarabunPSK" w:cs="TH SarabunPSK"/>
              </w:rPr>
              <w:t xml:space="preserve">AI, Cloud </w:t>
            </w:r>
            <w:r w:rsidRPr="00C25DD3">
              <w:rPr>
                <w:rFonts w:ascii="TH SarabunPSK" w:eastAsia="Times New Roman" w:hAnsi="TH SarabunPSK" w:cs="TH SarabunPSK"/>
                <w:cs/>
              </w:rPr>
              <w:t>และอยากจบไปมีอาชีพที่มั่นคง</w:t>
            </w:r>
          </w:p>
        </w:tc>
        <w:tc>
          <w:tcPr>
            <w:tcW w:w="1391" w:type="pct"/>
            <w:noWrap/>
            <w:vAlign w:val="center"/>
            <w:hideMark/>
          </w:tcPr>
          <w:p w14:paraId="51740251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ผู้เรียนสามารถประยุกต์ใช้เครื่องมือและเทคโนโลยีสมัยใหม่ ในการสร้างสรรค์ผลงานเพื่อการประกอบอาชีพได้</w:t>
            </w:r>
          </w:p>
        </w:tc>
        <w:tc>
          <w:tcPr>
            <w:tcW w:w="1226" w:type="pct"/>
            <w:noWrap/>
            <w:vAlign w:val="center"/>
            <w:hideMark/>
          </w:tcPr>
          <w:p w14:paraId="6A89D0E3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</w:rPr>
              <w:t>PLO6, PLO7, PLO10</w:t>
            </w:r>
          </w:p>
        </w:tc>
      </w:tr>
      <w:tr w:rsidR="00965C55" w:rsidRPr="00C25DD3" w14:paraId="4C39E2B6" w14:textId="77777777" w:rsidTr="00983DF2">
        <w:trPr>
          <w:trHeight w:val="300"/>
        </w:trPr>
        <w:tc>
          <w:tcPr>
            <w:tcW w:w="1192" w:type="pct"/>
            <w:noWrap/>
            <w:vAlign w:val="center"/>
          </w:tcPr>
          <w:p w14:paraId="0A101BE0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</w:rPr>
              <w:t xml:space="preserve">External: </w:t>
            </w:r>
            <w:r w:rsidRPr="00C25DD3">
              <w:rPr>
                <w:rFonts w:ascii="TH SarabunPSK" w:eastAsia="Times New Roman" w:hAnsi="TH SarabunPSK" w:cs="TH SarabunPSK"/>
                <w:cs/>
              </w:rPr>
              <w:t>สังคมและชุมชน</w:t>
            </w:r>
          </w:p>
        </w:tc>
        <w:tc>
          <w:tcPr>
            <w:tcW w:w="1191" w:type="pct"/>
            <w:noWrap/>
            <w:vAlign w:val="center"/>
          </w:tcPr>
          <w:p w14:paraId="270A1547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cs/>
              </w:rPr>
            </w:pPr>
          </w:p>
        </w:tc>
        <w:tc>
          <w:tcPr>
            <w:tcW w:w="1391" w:type="pct"/>
            <w:noWrap/>
            <w:vAlign w:val="center"/>
          </w:tcPr>
          <w:p w14:paraId="48DF0169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cs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 xml:space="preserve">ผู้เรียนสามารถประยุกต์ใช้นวัตกรรมซอฟต์แวร์หรือ </w:t>
            </w:r>
            <w:r w:rsidRPr="00C25DD3">
              <w:rPr>
                <w:rFonts w:ascii="TH SarabunPSK" w:eastAsia="Times New Roman" w:hAnsi="TH SarabunPSK" w:cs="TH SarabunPSK"/>
              </w:rPr>
              <w:t xml:space="preserve">IoT </w:t>
            </w:r>
            <w:r w:rsidRPr="00C25DD3">
              <w:rPr>
                <w:rFonts w:ascii="TH SarabunPSK" w:eastAsia="Times New Roman" w:hAnsi="TH SarabunPSK" w:cs="TH SarabunPSK"/>
                <w:cs/>
              </w:rPr>
              <w:t>เพื่อตอบสนองและแก้ปัญหาจริงของชุมชนได้อย่างเป็นรูปธรรมและยั่งยืน</w:t>
            </w:r>
          </w:p>
        </w:tc>
        <w:tc>
          <w:tcPr>
            <w:tcW w:w="1226" w:type="pct"/>
            <w:noWrap/>
            <w:vAlign w:val="center"/>
          </w:tcPr>
          <w:p w14:paraId="2E45F0F6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</w:p>
        </w:tc>
      </w:tr>
      <w:tr w:rsidR="00965C55" w:rsidRPr="00C25DD3" w14:paraId="2B01A328" w14:textId="77777777" w:rsidTr="00983DF2">
        <w:trPr>
          <w:trHeight w:val="300"/>
        </w:trPr>
        <w:tc>
          <w:tcPr>
            <w:tcW w:w="1192" w:type="pct"/>
            <w:noWrap/>
            <w:vAlign w:val="center"/>
            <w:hideMark/>
          </w:tcPr>
          <w:p w14:paraId="63BB35AF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</w:rPr>
              <w:t xml:space="preserve">Internal: </w:t>
            </w:r>
          </w:p>
          <w:p w14:paraId="2007650D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อาจารย์ผู้สอน</w:t>
            </w:r>
          </w:p>
        </w:tc>
        <w:tc>
          <w:tcPr>
            <w:tcW w:w="1191" w:type="pct"/>
            <w:noWrap/>
            <w:vAlign w:val="center"/>
            <w:hideMark/>
          </w:tcPr>
          <w:p w14:paraId="56BC5B78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เน้นพื้นฐานทฤษฎีคอมพิวเตอร์ที่เข้มแข็งเพื่อการต่อยอดงานวิจัยและนวัตกรรม</w:t>
            </w:r>
          </w:p>
        </w:tc>
        <w:tc>
          <w:tcPr>
            <w:tcW w:w="1391" w:type="pct"/>
            <w:noWrap/>
            <w:vAlign w:val="center"/>
            <w:hideMark/>
          </w:tcPr>
          <w:p w14:paraId="130DE9D5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ผู้เรียนแสดงออกถึงความเข้าใจในทฤษฎีพื้นฐานทางคอมพิวเตอร์ ตรรกศาสตร์ อัลกอริทึม และสามารถใช้วิธีการทางวิทยาศาสตร์ในการแก้ปัญหาได้</w:t>
            </w:r>
          </w:p>
        </w:tc>
        <w:tc>
          <w:tcPr>
            <w:tcW w:w="1226" w:type="pct"/>
            <w:noWrap/>
            <w:vAlign w:val="center"/>
            <w:hideMark/>
          </w:tcPr>
          <w:p w14:paraId="17D03EB0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</w:rPr>
              <w:t>PLO6, PLO8</w:t>
            </w:r>
          </w:p>
        </w:tc>
      </w:tr>
      <w:tr w:rsidR="00965C55" w:rsidRPr="00C25DD3" w14:paraId="5B8907E1" w14:textId="77777777" w:rsidTr="00983DF2">
        <w:trPr>
          <w:trHeight w:val="300"/>
        </w:trPr>
        <w:tc>
          <w:tcPr>
            <w:tcW w:w="1192" w:type="pct"/>
            <w:noWrap/>
            <w:vAlign w:val="center"/>
            <w:hideMark/>
          </w:tcPr>
          <w:p w14:paraId="78DCF85D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</w:rPr>
              <w:t xml:space="preserve">Internal: </w:t>
            </w:r>
          </w:p>
          <w:p w14:paraId="503108E3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นักศึกษาปัจจุบัน</w:t>
            </w:r>
          </w:p>
        </w:tc>
        <w:tc>
          <w:tcPr>
            <w:tcW w:w="1191" w:type="pct"/>
            <w:noWrap/>
            <w:vAlign w:val="center"/>
            <w:hideMark/>
          </w:tcPr>
          <w:p w14:paraId="042EC51C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ต้องการประสบการณ์จากการทำโปรเจกต์จริงและการฝึกงานในสถานประกอบการ</w:t>
            </w:r>
          </w:p>
        </w:tc>
        <w:tc>
          <w:tcPr>
            <w:tcW w:w="1391" w:type="pct"/>
            <w:noWrap/>
            <w:vAlign w:val="center"/>
            <w:hideMark/>
          </w:tcPr>
          <w:p w14:paraId="114C7215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  <w:cs/>
              </w:rPr>
              <w:t>ผู้เรียนสามารถบูรณาการความรู้ผ่านการลงมือทำโครงงานจริง (</w:t>
            </w:r>
            <w:r w:rsidRPr="00C25DD3">
              <w:rPr>
                <w:rFonts w:ascii="TH SarabunPSK" w:eastAsia="Times New Roman" w:hAnsi="TH SarabunPSK" w:cs="TH SarabunPSK"/>
              </w:rPr>
              <w:t xml:space="preserve">Project-based Learning) </w:t>
            </w:r>
            <w:r w:rsidRPr="00C25DD3">
              <w:rPr>
                <w:rFonts w:ascii="TH SarabunPSK" w:eastAsia="Times New Roman" w:hAnsi="TH SarabunPSK" w:cs="TH SarabunPSK"/>
                <w:cs/>
              </w:rPr>
              <w:t>และการปฏิบัติงานในสถานประกอบการได้</w:t>
            </w:r>
          </w:p>
        </w:tc>
        <w:tc>
          <w:tcPr>
            <w:tcW w:w="1226" w:type="pct"/>
            <w:noWrap/>
            <w:vAlign w:val="center"/>
            <w:hideMark/>
          </w:tcPr>
          <w:p w14:paraId="3CC137DE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</w:rPr>
            </w:pPr>
            <w:r w:rsidRPr="00C25DD3">
              <w:rPr>
                <w:rFonts w:ascii="TH SarabunPSK" w:eastAsia="Times New Roman" w:hAnsi="TH SarabunPSK" w:cs="TH SarabunPSK"/>
              </w:rPr>
              <w:t>PLO8, PLO9</w:t>
            </w:r>
          </w:p>
        </w:tc>
      </w:tr>
    </w:tbl>
    <w:p w14:paraId="6B58C989" w14:textId="77777777" w:rsidR="00965C55" w:rsidRDefault="00965C55" w:rsidP="0016741E">
      <w:pPr>
        <w:tabs>
          <w:tab w:val="left" w:pos="1680"/>
        </w:tabs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14:paraId="3B8529CA" w14:textId="77777777" w:rsidR="00965C55" w:rsidRPr="0071621B" w:rsidRDefault="00965C55" w:rsidP="0016741E">
      <w:pPr>
        <w:tabs>
          <w:tab w:val="left" w:pos="1680"/>
        </w:tabs>
        <w:jc w:val="thaiDistribute"/>
        <w:rPr>
          <w:rFonts w:ascii="TH SarabunPSK" w:hAnsi="TH SarabunPSK" w:cs="TH SarabunPSK" w:hint="cs"/>
          <w:spacing w:val="-6"/>
          <w:sz w:val="32"/>
          <w:szCs w:val="32"/>
          <w:cs/>
        </w:rPr>
      </w:pPr>
    </w:p>
    <w:p w14:paraId="14AB67BD" w14:textId="5BB2CC0B" w:rsidR="00965C55" w:rsidRDefault="00965C55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754A9B28" w14:textId="14776C9A" w:rsidR="00EC690E" w:rsidRPr="00965C55" w:rsidRDefault="00965C5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3 </w:t>
      </w:r>
      <w:r w:rsidRPr="00965C55">
        <w:rPr>
          <w:rFonts w:ascii="TH SarabunPSK" w:hAnsi="TH SarabunPSK" w:cs="TH SarabunPSK"/>
          <w:sz w:val="32"/>
          <w:szCs w:val="32"/>
          <w:cs/>
        </w:rPr>
        <w:t>ตารางจัดกลุ่มผู้มีส่วนได้เสีย (</w:t>
      </w:r>
      <w:r w:rsidRPr="00965C55">
        <w:rPr>
          <w:rFonts w:ascii="TH SarabunPSK" w:hAnsi="TH SarabunPSK" w:cs="TH SarabunPSK"/>
          <w:sz w:val="32"/>
          <w:szCs w:val="32"/>
        </w:rPr>
        <w:t>Stakeholders)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30"/>
        <w:gridCol w:w="3240"/>
        <w:gridCol w:w="2719"/>
      </w:tblGrid>
      <w:tr w:rsidR="00965C55" w:rsidRPr="00C25DD3" w14:paraId="1BE5A421" w14:textId="77777777" w:rsidTr="00965C55">
        <w:trPr>
          <w:trHeight w:val="20"/>
          <w:tblHeader/>
        </w:trPr>
        <w:tc>
          <w:tcPr>
            <w:tcW w:w="1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8B6AE3" w14:textId="77777777" w:rsidR="00965C55" w:rsidRPr="00C25DD3" w:rsidRDefault="00965C55" w:rsidP="00983DF2">
            <w:pPr>
              <w:ind w:firstLineChars="100" w:firstLine="281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>กลุ่มผู้มีส่วนได้เสีย (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t>Stakeholder Groups)</w:t>
            </w:r>
          </w:p>
        </w:tc>
        <w:tc>
          <w:tcPr>
            <w:tcW w:w="19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90737C" w14:textId="77777777" w:rsidR="00965C55" w:rsidRPr="00C25DD3" w:rsidRDefault="00965C55" w:rsidP="00983DF2">
            <w:pPr>
              <w:ind w:firstLineChars="100" w:firstLine="281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>กลุ่มเป้าหมาย / หน่วยงาน (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t>Target Groups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 xml:space="preserve"> 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t>&amp;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 xml:space="preserve"> 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t>Organizations)</w:t>
            </w:r>
          </w:p>
        </w:tc>
        <w:tc>
          <w:tcPr>
            <w:tcW w:w="16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AB40E7" w14:textId="77777777" w:rsidR="00965C55" w:rsidRPr="00C25DD3" w:rsidRDefault="00965C55" w:rsidP="00983DF2">
            <w:pPr>
              <w:ind w:firstLineChars="100" w:firstLine="281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>วัตถุประสงค์ / ประเด็นความคาดหวังที่ศึกษา</w:t>
            </w:r>
          </w:p>
        </w:tc>
      </w:tr>
      <w:tr w:rsidR="00965C55" w:rsidRPr="00C25DD3" w14:paraId="1471F768" w14:textId="77777777" w:rsidTr="00965C55">
        <w:trPr>
          <w:trHeight w:val="20"/>
        </w:trPr>
        <w:tc>
          <w:tcPr>
            <w:tcW w:w="140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D64108" w14:textId="77777777" w:rsidR="00965C55" w:rsidRPr="00C25DD3" w:rsidRDefault="00965C55" w:rsidP="00983DF2">
            <w:pPr>
              <w:ind w:firstLineChars="100" w:firstLine="281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t xml:space="preserve">1. 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>ภายนอก: ผู้ใช้บัณฑิต /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t xml:space="preserve"> 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>นายจ้าง (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t>Employers)</w:t>
            </w:r>
          </w:p>
        </w:tc>
        <w:tc>
          <w:tcPr>
            <w:tcW w:w="1954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D89AED7" w14:textId="77777777" w:rsidR="00965C55" w:rsidRPr="00C25DD3" w:rsidRDefault="00965C55" w:rsidP="00983DF2">
            <w:pPr>
              <w:ind w:firstLineChars="100" w:firstLine="280"/>
              <w:rPr>
                <w:rFonts w:ascii="TH SarabunPSK" w:eastAsia="Times New Roman" w:hAnsi="TH SarabunPSK" w:cs="TH SarabunPSK"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• 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>องค์กรวิชาชีพ:</w:t>
            </w: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>สมาคมโปรแกรมเมอร์ไทย</w:t>
            </w:r>
          </w:p>
        </w:tc>
        <w:tc>
          <w:tcPr>
            <w:tcW w:w="164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054D45" w14:textId="77777777" w:rsidR="00965C55" w:rsidRPr="00C25DD3" w:rsidRDefault="00965C55" w:rsidP="00983DF2">
            <w:pPr>
              <w:ind w:firstLineChars="100" w:firstLine="280"/>
              <w:rPr>
                <w:rFonts w:ascii="TH SarabunPSK" w:eastAsia="Times New Roman" w:hAnsi="TH SarabunPSK" w:cs="TH SarabunPSK"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 xml:space="preserve">ต้องการทราบความต้องการทักษะเชิงวิชาชีพ เช่น ทักษะ </w:t>
            </w: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Coding, System Design, Cybersecurity, AI 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 xml:space="preserve">รวมถึง </w:t>
            </w:r>
            <w:r w:rsidRPr="00C25DD3">
              <w:rPr>
                <w:rFonts w:ascii="TH SarabunPSK" w:eastAsia="Times New Roman" w:hAnsi="TH SarabunPSK" w:cs="TH SarabunPSK"/>
                <w:color w:val="000000"/>
              </w:rPr>
              <w:t>Soft Skills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 xml:space="preserve"> และความพร้อมในการปฏิบัติงานจริง</w:t>
            </w:r>
          </w:p>
        </w:tc>
      </w:tr>
      <w:tr w:rsidR="00965C55" w:rsidRPr="00C25DD3" w14:paraId="3DF0B646" w14:textId="77777777" w:rsidTr="00965C55">
        <w:trPr>
          <w:trHeight w:val="20"/>
        </w:trPr>
        <w:tc>
          <w:tcPr>
            <w:tcW w:w="140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2D121E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</w:p>
        </w:tc>
        <w:tc>
          <w:tcPr>
            <w:tcW w:w="1954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31CF1BA" w14:textId="77777777" w:rsidR="00965C55" w:rsidRPr="00C25DD3" w:rsidRDefault="00965C55" w:rsidP="00983DF2">
            <w:pPr>
              <w:ind w:firstLineChars="100" w:firstLine="22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25DD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72248B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color w:val="000000"/>
              </w:rPr>
            </w:pPr>
          </w:p>
        </w:tc>
      </w:tr>
      <w:tr w:rsidR="00965C55" w:rsidRPr="00C25DD3" w14:paraId="6AAC1E80" w14:textId="77777777" w:rsidTr="00965C55">
        <w:trPr>
          <w:trHeight w:val="20"/>
        </w:trPr>
        <w:tc>
          <w:tcPr>
            <w:tcW w:w="140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8D63BC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</w:p>
        </w:tc>
        <w:tc>
          <w:tcPr>
            <w:tcW w:w="1954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9380801" w14:textId="77777777" w:rsidR="00965C55" w:rsidRPr="00C25DD3" w:rsidRDefault="00965C55" w:rsidP="00983DF2">
            <w:pPr>
              <w:ind w:firstLineChars="100" w:firstLine="22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25DD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97C6A2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color w:val="000000"/>
              </w:rPr>
            </w:pPr>
          </w:p>
        </w:tc>
      </w:tr>
      <w:tr w:rsidR="00965C55" w:rsidRPr="00C25DD3" w14:paraId="2DE70723" w14:textId="77777777" w:rsidTr="00965C55">
        <w:trPr>
          <w:trHeight w:val="20"/>
        </w:trPr>
        <w:tc>
          <w:tcPr>
            <w:tcW w:w="140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1AF2AF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</w:p>
        </w:tc>
        <w:tc>
          <w:tcPr>
            <w:tcW w:w="1954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CDD09C6" w14:textId="77777777" w:rsidR="00965C55" w:rsidRPr="00C25DD3" w:rsidRDefault="00965C55" w:rsidP="00983DF2">
            <w:pPr>
              <w:ind w:firstLineChars="100" w:firstLine="280"/>
              <w:rPr>
                <w:rFonts w:ascii="TH SarabunPSK" w:eastAsia="Times New Roman" w:hAnsi="TH SarabunPSK" w:cs="TH SarabunPSK"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• 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>หน่วยงานภาครัฐ/วิจัย:</w:t>
            </w: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>สำนักงานพัฒนาวิทยาศาสตร์และเทคโนโลยีแห่งชาติ (สวทช.)</w:t>
            </w:r>
          </w:p>
        </w:tc>
        <w:tc>
          <w:tcPr>
            <w:tcW w:w="164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CCE7D6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color w:val="000000"/>
              </w:rPr>
            </w:pPr>
          </w:p>
        </w:tc>
      </w:tr>
      <w:tr w:rsidR="00965C55" w:rsidRPr="00C25DD3" w14:paraId="59ACE8BA" w14:textId="77777777" w:rsidTr="00965C55">
        <w:trPr>
          <w:trHeight w:val="20"/>
        </w:trPr>
        <w:tc>
          <w:tcPr>
            <w:tcW w:w="140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099013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</w:p>
        </w:tc>
        <w:tc>
          <w:tcPr>
            <w:tcW w:w="1954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0E8F1E1" w14:textId="77777777" w:rsidR="00965C55" w:rsidRPr="00C25DD3" w:rsidRDefault="00965C55" w:rsidP="00983DF2">
            <w:pPr>
              <w:ind w:firstLineChars="100" w:firstLine="22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25DD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9441CB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color w:val="000000"/>
              </w:rPr>
            </w:pPr>
          </w:p>
        </w:tc>
      </w:tr>
      <w:tr w:rsidR="00965C55" w:rsidRPr="00C25DD3" w14:paraId="32E8A16B" w14:textId="77777777" w:rsidTr="00965C55">
        <w:trPr>
          <w:trHeight w:val="20"/>
        </w:trPr>
        <w:tc>
          <w:tcPr>
            <w:tcW w:w="140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691B8F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</w:p>
        </w:tc>
        <w:tc>
          <w:tcPr>
            <w:tcW w:w="1954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0531DAF" w14:textId="77777777" w:rsidR="00965C55" w:rsidRPr="00C25DD3" w:rsidRDefault="00965C55" w:rsidP="00983DF2">
            <w:pPr>
              <w:ind w:firstLineChars="100" w:firstLine="22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25DD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A68927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color w:val="000000"/>
              </w:rPr>
            </w:pPr>
          </w:p>
        </w:tc>
      </w:tr>
      <w:tr w:rsidR="00965C55" w:rsidRPr="00C25DD3" w14:paraId="7427C062" w14:textId="77777777" w:rsidTr="00965C55">
        <w:trPr>
          <w:trHeight w:val="20"/>
        </w:trPr>
        <w:tc>
          <w:tcPr>
            <w:tcW w:w="140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855047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</w:p>
        </w:tc>
        <w:tc>
          <w:tcPr>
            <w:tcW w:w="19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65756F" w14:textId="77777777" w:rsidR="00965C55" w:rsidRPr="00C25DD3" w:rsidRDefault="00965C55" w:rsidP="00983DF2">
            <w:pPr>
              <w:ind w:firstLineChars="100" w:firstLine="280"/>
              <w:rPr>
                <w:rFonts w:ascii="TH SarabunPSK" w:eastAsia="Times New Roman" w:hAnsi="TH SarabunPSK" w:cs="TH SarabunPSK"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• 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>ภาคเอกชน:</w:t>
            </w: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>บริษัทผู้พัฒนาซอฟต์แวร์ อุตสาหกรรมดิจิทัล และสถานประกอบการในพื้นที่</w:t>
            </w:r>
          </w:p>
        </w:tc>
        <w:tc>
          <w:tcPr>
            <w:tcW w:w="164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56DB4B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color w:val="000000"/>
              </w:rPr>
            </w:pPr>
          </w:p>
        </w:tc>
      </w:tr>
      <w:tr w:rsidR="00965C55" w:rsidRPr="00C25DD3" w14:paraId="4B137511" w14:textId="77777777" w:rsidTr="00965C55">
        <w:trPr>
          <w:trHeight w:val="20"/>
        </w:trPr>
        <w:tc>
          <w:tcPr>
            <w:tcW w:w="14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0C5E46" w14:textId="77777777" w:rsidR="00965C55" w:rsidRPr="00C25DD3" w:rsidRDefault="00965C55" w:rsidP="00983DF2">
            <w:pPr>
              <w:ind w:firstLineChars="100" w:firstLine="281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t xml:space="preserve">2. 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>ภายนอก: ศิษย์เก่า (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t>Alumni)</w:t>
            </w:r>
          </w:p>
        </w:tc>
        <w:tc>
          <w:tcPr>
            <w:tcW w:w="19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8961D8" w14:textId="77777777" w:rsidR="00965C55" w:rsidRPr="00C25DD3" w:rsidRDefault="00965C55" w:rsidP="00983DF2">
            <w:pPr>
              <w:ind w:firstLineChars="100" w:firstLine="280"/>
              <w:rPr>
                <w:rFonts w:ascii="TH SarabunPSK" w:eastAsia="Times New Roman" w:hAnsi="TH SarabunPSK" w:cs="TH SarabunPSK"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• 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 xml:space="preserve">บัณฑิตสาขาวิทยากรรมคอมพิวเตอร์ </w:t>
            </w: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VRU 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 xml:space="preserve">ที่ประกอบอาชีพในสายงาน </w:t>
            </w: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IT 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 xml:space="preserve">และสายงานที่เกี่ยวข้อง (เช่น </w:t>
            </w:r>
            <w:r w:rsidRPr="00C25DD3">
              <w:rPr>
                <w:rFonts w:ascii="TH SarabunPSK" w:eastAsia="Times New Roman" w:hAnsi="TH SarabunPSK" w:cs="TH SarabunPSK"/>
                <w:color w:val="000000"/>
              </w:rPr>
              <w:t>Software Engineer, DevOps, Data Analyst, IT Support)</w:t>
            </w:r>
          </w:p>
        </w:tc>
        <w:tc>
          <w:tcPr>
            <w:tcW w:w="1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7B8113" w14:textId="77777777" w:rsidR="00965C55" w:rsidRPr="00C25DD3" w:rsidRDefault="00965C55" w:rsidP="00983DF2">
            <w:pPr>
              <w:ind w:firstLineChars="100" w:firstLine="280"/>
              <w:rPr>
                <w:rFonts w:ascii="TH SarabunPSK" w:eastAsia="Times New Roman" w:hAnsi="TH SarabunPSK" w:cs="TH SarabunPSK"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>สะท้อนความรู้ ทักษะ และประสบการณ์ที่จำเป็นต้องใช้ในการทำงานจริง ปัญหาหน้างานที่พบ และสิ่งที่หลักสูตรควรเพิ่ม/ปรับปรุง</w:t>
            </w:r>
          </w:p>
        </w:tc>
      </w:tr>
      <w:tr w:rsidR="00965C55" w:rsidRPr="00C25DD3" w14:paraId="39369B74" w14:textId="77777777" w:rsidTr="00965C55">
        <w:trPr>
          <w:trHeight w:val="20"/>
        </w:trPr>
        <w:tc>
          <w:tcPr>
            <w:tcW w:w="140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7EEBBC" w14:textId="77777777" w:rsidR="00965C55" w:rsidRPr="00C25DD3" w:rsidRDefault="00965C55" w:rsidP="00983DF2">
            <w:pPr>
              <w:ind w:firstLineChars="100" w:firstLine="281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t xml:space="preserve">3. 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>ภายนอก: ผู้เรียนในอนาคต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t xml:space="preserve"> (Prospective Students)</w:t>
            </w:r>
          </w:p>
        </w:tc>
        <w:tc>
          <w:tcPr>
            <w:tcW w:w="1954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4266DFA" w14:textId="77777777" w:rsidR="00965C55" w:rsidRPr="00C25DD3" w:rsidRDefault="00965C55" w:rsidP="00983DF2">
            <w:pPr>
              <w:ind w:firstLineChars="100" w:firstLine="280"/>
              <w:rPr>
                <w:rFonts w:ascii="TH SarabunPSK" w:eastAsia="Times New Roman" w:hAnsi="TH SarabunPSK" w:cs="TH SarabunPSK"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• 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>นักเรียนระดับมัธยมศึกษาตอนปลาย (ม.</w:t>
            </w: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6 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>สายวิทย์-คณิต / ศิลป์-คำนวณ)</w:t>
            </w:r>
          </w:p>
        </w:tc>
        <w:tc>
          <w:tcPr>
            <w:tcW w:w="164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55F220" w14:textId="77777777" w:rsidR="00965C55" w:rsidRPr="00C25DD3" w:rsidRDefault="00965C55" w:rsidP="00983DF2">
            <w:pPr>
              <w:ind w:firstLineChars="100" w:firstLine="280"/>
              <w:rPr>
                <w:rFonts w:ascii="TH SarabunPSK" w:eastAsia="Times New Roman" w:hAnsi="TH SarabunPSK" w:cs="TH SarabunPSK"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>ต้องการทราบความสนใจในสายอาชีพดิจิทัล เทคโนโลยีที่อยากเรียนรู้ (</w:t>
            </w:r>
            <w:r w:rsidRPr="00C25DD3">
              <w:rPr>
                <w:rFonts w:ascii="TH SarabunPSK" w:eastAsia="Times New Roman" w:hAnsi="TH SarabunPSK" w:cs="TH SarabunPSK"/>
                <w:color w:val="000000"/>
              </w:rPr>
              <w:t>Modern Tech Stack, AI, Cloud)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 xml:space="preserve"> และความคาดหวังต่อหลักสูตร</w:t>
            </w:r>
          </w:p>
        </w:tc>
      </w:tr>
      <w:tr w:rsidR="00965C55" w:rsidRPr="00C25DD3" w14:paraId="4081CAC3" w14:textId="77777777" w:rsidTr="00965C55">
        <w:trPr>
          <w:trHeight w:val="20"/>
        </w:trPr>
        <w:tc>
          <w:tcPr>
            <w:tcW w:w="140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F68535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</w:p>
        </w:tc>
        <w:tc>
          <w:tcPr>
            <w:tcW w:w="1954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2613AD0" w14:textId="77777777" w:rsidR="00965C55" w:rsidRPr="00C25DD3" w:rsidRDefault="00965C55" w:rsidP="00983DF2">
            <w:pPr>
              <w:ind w:firstLineChars="100" w:firstLine="22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25DD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1A2170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color w:val="000000"/>
              </w:rPr>
            </w:pPr>
          </w:p>
        </w:tc>
      </w:tr>
      <w:tr w:rsidR="00965C55" w:rsidRPr="00C25DD3" w14:paraId="3E3C48D3" w14:textId="77777777" w:rsidTr="00965C55">
        <w:trPr>
          <w:trHeight w:val="20"/>
        </w:trPr>
        <w:tc>
          <w:tcPr>
            <w:tcW w:w="140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4C6518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</w:p>
        </w:tc>
        <w:tc>
          <w:tcPr>
            <w:tcW w:w="1954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3CF23C8" w14:textId="77777777" w:rsidR="00965C55" w:rsidRPr="00C25DD3" w:rsidRDefault="00965C55" w:rsidP="00983DF2">
            <w:pPr>
              <w:ind w:firstLineChars="100" w:firstLine="22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25DD3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9C963C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color w:val="000000"/>
              </w:rPr>
            </w:pPr>
          </w:p>
        </w:tc>
      </w:tr>
      <w:tr w:rsidR="00965C55" w:rsidRPr="00C25DD3" w14:paraId="167AF1AD" w14:textId="77777777" w:rsidTr="00965C55">
        <w:trPr>
          <w:trHeight w:val="20"/>
        </w:trPr>
        <w:tc>
          <w:tcPr>
            <w:tcW w:w="140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C29601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</w:p>
        </w:tc>
        <w:tc>
          <w:tcPr>
            <w:tcW w:w="19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01658D" w14:textId="77777777" w:rsidR="00965C55" w:rsidRPr="00C25DD3" w:rsidRDefault="00965C55" w:rsidP="00983DF2">
            <w:pPr>
              <w:ind w:firstLineChars="100" w:firstLine="280"/>
              <w:rPr>
                <w:rFonts w:ascii="TH SarabunPSK" w:eastAsia="Times New Roman" w:hAnsi="TH SarabunPSK" w:cs="TH SarabunPSK"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• 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>นักเรียนระดับอาชีวศึกษา (ปวช./ปวส.</w:t>
            </w: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>ด้านช่างอุตสาหกรรม/เทคโนโลยี)</w:t>
            </w:r>
          </w:p>
        </w:tc>
        <w:tc>
          <w:tcPr>
            <w:tcW w:w="164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A1AD1D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color w:val="000000"/>
              </w:rPr>
            </w:pPr>
          </w:p>
        </w:tc>
      </w:tr>
      <w:tr w:rsidR="00965C55" w:rsidRPr="00C25DD3" w14:paraId="36DBA895" w14:textId="77777777" w:rsidTr="00965C55">
        <w:trPr>
          <w:trHeight w:val="20"/>
        </w:trPr>
        <w:tc>
          <w:tcPr>
            <w:tcW w:w="14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963FE9" w14:textId="77777777" w:rsidR="00965C55" w:rsidRPr="00C25DD3" w:rsidRDefault="00965C55" w:rsidP="00983DF2">
            <w:pPr>
              <w:ind w:firstLineChars="100" w:firstLine="281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t xml:space="preserve">4. 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>ภายนอก: สังคมและชุมชน (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t>Society &amp; Community)</w:t>
            </w:r>
          </w:p>
        </w:tc>
        <w:tc>
          <w:tcPr>
            <w:tcW w:w="19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1E7AC0" w14:textId="77777777" w:rsidR="00965C55" w:rsidRPr="00C25DD3" w:rsidRDefault="00965C55" w:rsidP="00983DF2">
            <w:pPr>
              <w:ind w:firstLineChars="100" w:firstLine="280"/>
              <w:rPr>
                <w:rFonts w:ascii="TH SarabunPSK" w:eastAsia="Times New Roman" w:hAnsi="TH SarabunPSK" w:cs="TH SarabunPSK"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• 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>ชุมชน องค์กรปกครองส่วนท้องถิ่น</w:t>
            </w: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 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>และโรงเรียนในเขตพื้นที่จังหวัดปทุมธานีและพื้นที่ใกล้เคียง</w:t>
            </w:r>
          </w:p>
        </w:tc>
        <w:tc>
          <w:tcPr>
            <w:tcW w:w="1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57FEED" w14:textId="77777777" w:rsidR="00965C55" w:rsidRPr="00C25DD3" w:rsidRDefault="00965C55" w:rsidP="00983DF2">
            <w:pPr>
              <w:ind w:firstLineChars="100" w:firstLine="280"/>
              <w:rPr>
                <w:rFonts w:ascii="TH SarabunPSK" w:eastAsia="Times New Roman" w:hAnsi="TH SarabunPSK" w:cs="TH SarabunPSK"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>ต้องการทราบปัญหาความเดือดร้อนของท้องถิ่นที่เทคโนโลยีดิจิทัล/</w:t>
            </w:r>
            <w:r w:rsidRPr="00C25DD3">
              <w:rPr>
                <w:rFonts w:ascii="TH SarabunPSK" w:eastAsia="Times New Roman" w:hAnsi="TH SarabunPSK" w:cs="TH SarabunPSK"/>
                <w:color w:val="000000"/>
              </w:rPr>
              <w:t>IoT/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 xml:space="preserve">ซอฟต์แวร์ สามารถเข้าไปช่วยยกระดับคุณภาพชีวิตได้ (ตอบโจทย์ </w:t>
            </w:r>
            <w:r w:rsidRPr="00C25DD3">
              <w:rPr>
                <w:rFonts w:ascii="TH SarabunPSK" w:eastAsia="Times New Roman" w:hAnsi="TH SarabunPSK" w:cs="TH SarabunPSK"/>
                <w:color w:val="000000"/>
              </w:rPr>
              <w:t>PLO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>8)</w:t>
            </w:r>
          </w:p>
        </w:tc>
      </w:tr>
      <w:tr w:rsidR="00965C55" w:rsidRPr="00C25DD3" w14:paraId="598EDE83" w14:textId="77777777" w:rsidTr="00965C55">
        <w:trPr>
          <w:trHeight w:val="20"/>
        </w:trPr>
        <w:tc>
          <w:tcPr>
            <w:tcW w:w="14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DF37D8" w14:textId="77777777" w:rsidR="00965C55" w:rsidRPr="00C25DD3" w:rsidRDefault="00965C55" w:rsidP="00983DF2">
            <w:pPr>
              <w:ind w:firstLineChars="100" w:firstLine="281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t xml:space="preserve">5. 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>ภายใน: นักศึกษาปัจจุบัน (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t>Current Students)</w:t>
            </w:r>
          </w:p>
        </w:tc>
        <w:tc>
          <w:tcPr>
            <w:tcW w:w="19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6E1988" w14:textId="77777777" w:rsidR="00965C55" w:rsidRPr="00C25DD3" w:rsidRDefault="00965C55" w:rsidP="00983DF2">
            <w:pPr>
              <w:ind w:firstLineChars="100" w:firstLine="280"/>
              <w:rPr>
                <w:rFonts w:ascii="TH SarabunPSK" w:eastAsia="Times New Roman" w:hAnsi="TH SarabunPSK" w:cs="TH SarabunPSK"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• 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 xml:space="preserve">ตัวแทนนักศึกษาสาขาวิชาวิทยาการคอมพิวเตอร์ ชั้นปีที่ </w:t>
            </w:r>
            <w:r w:rsidRPr="00C25DD3">
              <w:rPr>
                <w:rFonts w:ascii="TH SarabunPSK" w:eastAsia="Times New Roman" w:hAnsi="TH SarabunPSK" w:cs="TH SarabunPSK"/>
                <w:color w:val="000000"/>
              </w:rPr>
              <w:t>1–4</w:t>
            </w:r>
          </w:p>
        </w:tc>
        <w:tc>
          <w:tcPr>
            <w:tcW w:w="16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D65BDC" w14:textId="77777777" w:rsidR="00965C55" w:rsidRPr="00C25DD3" w:rsidRDefault="00965C55" w:rsidP="00983DF2">
            <w:pPr>
              <w:ind w:firstLineChars="100" w:firstLine="280"/>
              <w:rPr>
                <w:rFonts w:ascii="TH SarabunPSK" w:eastAsia="Times New Roman" w:hAnsi="TH SarabunPSK" w:cs="TH SarabunPSK"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>รับฟังความคาดหวังต่อเนื้อหารายวิชา กระบวนการเรียนการสอน (</w:t>
            </w: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Project-based) 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>สภาพแวดล้อม และสิ่งสนับสนุน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lastRenderedPageBreak/>
              <w:t>การเรียนรู้ (ห้องแล็บ/เครื่องคอมพิวเตอร์)</w:t>
            </w:r>
          </w:p>
        </w:tc>
      </w:tr>
      <w:tr w:rsidR="00965C55" w:rsidRPr="00C25DD3" w14:paraId="356F05D4" w14:textId="77777777" w:rsidTr="00965C55">
        <w:trPr>
          <w:trHeight w:val="20"/>
        </w:trPr>
        <w:tc>
          <w:tcPr>
            <w:tcW w:w="1405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FB2E64" w14:textId="77777777" w:rsidR="00965C55" w:rsidRPr="00C25DD3" w:rsidRDefault="00965C55" w:rsidP="00983DF2">
            <w:pPr>
              <w:ind w:firstLineChars="100" w:firstLine="281"/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lastRenderedPageBreak/>
              <w:t xml:space="preserve">6. 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  <w:cs/>
              </w:rPr>
              <w:t>ภายใน: บุคลากร / อาจารย์ผู้สอน</w:t>
            </w:r>
            <w:r w:rsidRPr="00C25DD3">
              <w:rPr>
                <w:rFonts w:ascii="TH SarabunPSK" w:eastAsia="Times New Roman" w:hAnsi="TH SarabunPSK" w:cs="TH SarabunPSK"/>
                <w:b/>
                <w:bCs/>
                <w:color w:val="000000"/>
              </w:rPr>
              <w:t xml:space="preserve"> (Internal Staff)</w:t>
            </w:r>
          </w:p>
        </w:tc>
        <w:tc>
          <w:tcPr>
            <w:tcW w:w="1954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72F9443" w14:textId="77777777" w:rsidR="00965C55" w:rsidRPr="00C25DD3" w:rsidRDefault="00965C55" w:rsidP="00983DF2">
            <w:pPr>
              <w:ind w:firstLineChars="100" w:firstLine="280"/>
              <w:rPr>
                <w:rFonts w:ascii="TH SarabunPSK" w:eastAsia="Times New Roman" w:hAnsi="TH SarabunPSK" w:cs="TH SarabunPSK"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• 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>อาจารย์ประจำหลักสูตรวิทยาการคอมพิวเตอร์</w:t>
            </w:r>
          </w:p>
        </w:tc>
        <w:tc>
          <w:tcPr>
            <w:tcW w:w="1640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579154" w14:textId="77777777" w:rsidR="00965C55" w:rsidRPr="00C25DD3" w:rsidRDefault="00965C55" w:rsidP="00983DF2">
            <w:pPr>
              <w:ind w:firstLineChars="100" w:firstLine="280"/>
              <w:rPr>
                <w:rFonts w:ascii="TH SarabunPSK" w:eastAsia="Times New Roman" w:hAnsi="TH SarabunPSK" w:cs="TH SarabunPSK"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 xml:space="preserve">วิเคราะห์ความพร้อมของหลักสูตร ความแม่นยำทางทฤษฎีคอมพิวเตอร์ การเชื่อมโยงรายวิชาสู่ </w:t>
            </w:r>
            <w:r w:rsidRPr="00C25DD3">
              <w:rPr>
                <w:rFonts w:ascii="TH SarabunPSK" w:eastAsia="Times New Roman" w:hAnsi="TH SarabunPSK" w:cs="TH SarabunPSK"/>
                <w:color w:val="000000"/>
              </w:rPr>
              <w:t>PLOs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 xml:space="preserve"> และแนวทางการทำวิจัย/นวัตกรรม</w:t>
            </w:r>
          </w:p>
        </w:tc>
      </w:tr>
      <w:tr w:rsidR="00965C55" w:rsidRPr="00C25DD3" w14:paraId="347598FF" w14:textId="77777777" w:rsidTr="00965C55">
        <w:trPr>
          <w:trHeight w:val="20"/>
        </w:trPr>
        <w:tc>
          <w:tcPr>
            <w:tcW w:w="140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3F6656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</w:p>
        </w:tc>
        <w:tc>
          <w:tcPr>
            <w:tcW w:w="1954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E45E6A8" w14:textId="77777777" w:rsidR="00965C55" w:rsidRPr="00C25DD3" w:rsidRDefault="00965C55" w:rsidP="00983DF2">
            <w:pPr>
              <w:ind w:firstLineChars="100" w:firstLine="22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</w:p>
        </w:tc>
        <w:tc>
          <w:tcPr>
            <w:tcW w:w="164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AE86C9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color w:val="000000"/>
              </w:rPr>
            </w:pPr>
          </w:p>
        </w:tc>
      </w:tr>
      <w:tr w:rsidR="00965C55" w:rsidRPr="00C25DD3" w14:paraId="69C8691E" w14:textId="77777777" w:rsidTr="00965C55">
        <w:trPr>
          <w:trHeight w:val="20"/>
        </w:trPr>
        <w:tc>
          <w:tcPr>
            <w:tcW w:w="140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7B4F85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</w:p>
        </w:tc>
        <w:tc>
          <w:tcPr>
            <w:tcW w:w="1954" w:type="pc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BA675D5" w14:textId="77777777" w:rsidR="00965C55" w:rsidRPr="00C25DD3" w:rsidRDefault="00965C55" w:rsidP="00983DF2">
            <w:pPr>
              <w:ind w:firstLineChars="100" w:firstLine="22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</w:p>
        </w:tc>
        <w:tc>
          <w:tcPr>
            <w:tcW w:w="164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036863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color w:val="000000"/>
              </w:rPr>
            </w:pPr>
          </w:p>
        </w:tc>
      </w:tr>
      <w:tr w:rsidR="00965C55" w:rsidRPr="00C25DD3" w14:paraId="42CD1B8E" w14:textId="77777777" w:rsidTr="00965C55">
        <w:trPr>
          <w:trHeight w:val="20"/>
        </w:trPr>
        <w:tc>
          <w:tcPr>
            <w:tcW w:w="1405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7584DB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b/>
                <w:bCs/>
                <w:color w:val="000000"/>
              </w:rPr>
            </w:pPr>
          </w:p>
        </w:tc>
        <w:tc>
          <w:tcPr>
            <w:tcW w:w="19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76A10B" w14:textId="77777777" w:rsidR="00965C55" w:rsidRPr="00C25DD3" w:rsidRDefault="00965C55" w:rsidP="00983DF2">
            <w:pPr>
              <w:ind w:firstLineChars="100" w:firstLine="280"/>
              <w:rPr>
                <w:rFonts w:ascii="TH SarabunPSK" w:eastAsia="Times New Roman" w:hAnsi="TH SarabunPSK" w:cs="TH SarabunPSK"/>
                <w:color w:val="000000"/>
              </w:rPr>
            </w:pPr>
            <w:r w:rsidRPr="00C25DD3">
              <w:rPr>
                <w:rFonts w:ascii="TH SarabunPSK" w:eastAsia="Times New Roman" w:hAnsi="TH SarabunPSK" w:cs="TH SarabunPSK"/>
                <w:color w:val="000000"/>
              </w:rPr>
              <w:t xml:space="preserve">• </w:t>
            </w:r>
            <w:r w:rsidRPr="00C25DD3">
              <w:rPr>
                <w:rFonts w:ascii="TH SarabunPSK" w:eastAsia="Times New Roman" w:hAnsi="TH SarabunPSK" w:cs="TH SarabunPSK"/>
                <w:color w:val="000000"/>
                <w:cs/>
              </w:rPr>
              <w:t>อาจารย์ผู้สอนวิชาหมวดศึกษาทั่วไป / วิชาชีพบังคับ</w:t>
            </w:r>
          </w:p>
        </w:tc>
        <w:tc>
          <w:tcPr>
            <w:tcW w:w="1640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0D1AE1" w14:textId="77777777" w:rsidR="00965C55" w:rsidRPr="00C25DD3" w:rsidRDefault="00965C55" w:rsidP="00983DF2">
            <w:pPr>
              <w:rPr>
                <w:rFonts w:ascii="TH SarabunPSK" w:eastAsia="Times New Roman" w:hAnsi="TH SarabunPSK" w:cs="TH SarabunPSK"/>
                <w:color w:val="000000"/>
              </w:rPr>
            </w:pPr>
          </w:p>
        </w:tc>
      </w:tr>
    </w:tbl>
    <w:p w14:paraId="09D6B5F7" w14:textId="77777777" w:rsidR="00965C55" w:rsidRDefault="00965C5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F8ED016" w14:textId="77777777" w:rsidR="00965C55" w:rsidRDefault="00965C55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B3C68D6" w14:textId="37FC27C7" w:rsidR="00965C55" w:rsidRDefault="00965C55">
      <w:pPr>
        <w:rPr>
          <w:rFonts w:ascii="TH SarabunPSK" w:hAnsi="TH SarabunPSK" w:cs="TH SarabunPSK"/>
          <w:b/>
          <w:bCs/>
          <w:sz w:val="32"/>
          <w:szCs w:val="32"/>
        </w:rPr>
      </w:pP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กระบวนการนำข้อมูลความต้องการของผู้มีส่วนได้เสียไปสู่การกำหนดผลลัพธ์การเรียนรู้ของหลักสูตร (</w:t>
      </w:r>
      <w:r w:rsidRPr="00965C55">
        <w:rPr>
          <w:rFonts w:ascii="TH SarabunPSK" w:hAnsi="TH SarabunPSK" w:cs="TH SarabunPSK"/>
          <w:b/>
          <w:bCs/>
          <w:sz w:val="32"/>
          <w:szCs w:val="32"/>
        </w:rPr>
        <w:t>PLOs)</w:t>
      </w:r>
    </w:p>
    <w:p w14:paraId="0052AEDA" w14:textId="0C57D055" w:rsidR="00965C55" w:rsidRDefault="00965C55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sz w:val="32"/>
          <w:szCs w:val="32"/>
          <w:cs/>
        </w:rPr>
        <w:t>หลักสูตรวิทยาศาสตรบัณฑิต สาขาวิชาวิทยาการคอมพิวเตอร์ ได้กำหนดกระบวนการวิเคราะห์ความต้องการและความคาดหวังของผู้มีส่วนได้เสีย (</w:t>
      </w:r>
      <w:r w:rsidRPr="00965C55">
        <w:rPr>
          <w:rFonts w:ascii="TH SarabunPSK" w:hAnsi="TH SarabunPSK" w:cs="TH SarabunPSK"/>
          <w:sz w:val="32"/>
          <w:szCs w:val="32"/>
        </w:rPr>
        <w:t xml:space="preserve">Stakeholder Needs Analysis) </w:t>
      </w:r>
      <w:r w:rsidRPr="00965C55">
        <w:rPr>
          <w:rFonts w:ascii="TH SarabunPSK" w:hAnsi="TH SarabunPSK" w:cs="TH SarabunPSK"/>
          <w:sz w:val="32"/>
          <w:szCs w:val="32"/>
          <w:cs/>
        </w:rPr>
        <w:t>อย่างเป็นระบบ โดยนำข้อมูลที่รวบรวมได้จากทุกภาคส่วนมาผ่านกระบวนการกลั่นกรอง สังเคราะห์สมรรถนะ และแปลงเป็นผลลัพธ์การเรียนรู้ของหลักสูตร (</w:t>
      </w:r>
      <w:r w:rsidRPr="00965C55">
        <w:rPr>
          <w:rFonts w:ascii="TH SarabunPSK" w:hAnsi="TH SarabunPSK" w:cs="TH SarabunPSK"/>
          <w:sz w:val="32"/>
          <w:szCs w:val="32"/>
        </w:rPr>
        <w:t xml:space="preserve">PLOs) </w:t>
      </w:r>
      <w:r w:rsidRPr="00965C55">
        <w:rPr>
          <w:rFonts w:ascii="TH SarabunPSK" w:hAnsi="TH SarabunPSK" w:cs="TH SarabunPSK"/>
          <w:sz w:val="32"/>
          <w:szCs w:val="32"/>
          <w:cs/>
        </w:rPr>
        <w:t xml:space="preserve">ตามแนวทาง </w:t>
      </w:r>
      <w:r w:rsidRPr="00965C55">
        <w:rPr>
          <w:rFonts w:ascii="TH SarabunPSK" w:hAnsi="TH SarabunPSK" w:cs="TH SarabunPSK"/>
          <w:sz w:val="32"/>
          <w:szCs w:val="32"/>
        </w:rPr>
        <w:t xml:space="preserve">Outcome-Based Education (OBE) </w:t>
      </w:r>
      <w:r w:rsidRPr="00965C55">
        <w:rPr>
          <w:rFonts w:ascii="TH SarabunPSK" w:hAnsi="TH SarabunPSK" w:cs="TH SarabunPSK"/>
          <w:sz w:val="32"/>
          <w:szCs w:val="32"/>
          <w:cs/>
        </w:rPr>
        <w:t>ผ่าน 4 ขั้นตอนหลัก ดังนี้</w:t>
      </w:r>
    </w:p>
    <w:p w14:paraId="13B08D4F" w14:textId="77777777" w:rsidR="00965C55" w:rsidRDefault="00965C55" w:rsidP="00965C55">
      <w:pPr>
        <w:ind w:firstLine="720"/>
        <w:rPr>
          <w:rFonts w:ascii="TH SarabunPSK" w:hAnsi="TH SarabunPSK" w:cs="TH SarabunPSK" w:hint="cs"/>
          <w:sz w:val="32"/>
          <w:szCs w:val="32"/>
        </w:rPr>
      </w:pPr>
    </w:p>
    <w:p w14:paraId="444188AE" w14:textId="7729BCA7" w:rsidR="00965C55" w:rsidRPr="00965C55" w:rsidRDefault="00965C55" w:rsidP="00965C55">
      <w:pPr>
        <w:rPr>
          <w:rFonts w:ascii="TH SarabunPSK" w:hAnsi="TH SarabunPSK" w:cs="TH SarabunPSK"/>
          <w:b/>
          <w:bCs/>
          <w:sz w:val="32"/>
          <w:szCs w:val="32"/>
        </w:rPr>
      </w:pPr>
      <w:r w:rsidRPr="00965C55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กระบวนการแปลงข้อมูลความต้องการสู่ </w:t>
      </w:r>
      <w:r w:rsidRPr="00965C55">
        <w:rPr>
          <w:rFonts w:ascii="TH SarabunPSK" w:hAnsi="TH SarabunPSK" w:cs="TH SarabunPSK"/>
          <w:b/>
          <w:bCs/>
          <w:sz w:val="32"/>
          <w:szCs w:val="32"/>
        </w:rPr>
        <w:t xml:space="preserve">PLO </w:t>
      </w: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แต่ละข้อ </w:t>
      </w:r>
    </w:p>
    <w:p w14:paraId="21256324" w14:textId="77777777" w:rsidR="00965C55" w:rsidRPr="00965C55" w:rsidRDefault="00965C55" w:rsidP="001C600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sz w:val="32"/>
          <w:szCs w:val="32"/>
          <w:cs/>
        </w:rPr>
        <w:t xml:space="preserve">จากการศึกษารวบรวมข้อมูล หลักสูตรได้นำข้อเสนอแนะและความคาดหวังมาสังเคราะห์เป็น </w:t>
      </w:r>
      <w:r w:rsidRPr="00965C55">
        <w:rPr>
          <w:rFonts w:ascii="TH SarabunPSK" w:hAnsi="TH SarabunPSK" w:cs="TH SarabunPSK"/>
          <w:sz w:val="32"/>
          <w:szCs w:val="32"/>
        </w:rPr>
        <w:t xml:space="preserve">PLO </w:t>
      </w:r>
      <w:r w:rsidRPr="00965C55">
        <w:rPr>
          <w:rFonts w:ascii="TH SarabunPSK" w:hAnsi="TH SarabunPSK" w:cs="TH SarabunPSK"/>
          <w:sz w:val="32"/>
          <w:szCs w:val="32"/>
          <w:cs/>
        </w:rPr>
        <w:t>ในแต่ละด้าน ดังนี้</w:t>
      </w:r>
    </w:p>
    <w:p w14:paraId="32590D15" w14:textId="315246FF" w:rsidR="00965C55" w:rsidRPr="00965C55" w:rsidRDefault="00965C55" w:rsidP="001C600A">
      <w:pPr>
        <w:numPr>
          <w:ilvl w:val="0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การกำหนด </w:t>
      </w:r>
      <w:r w:rsidRPr="00965C55">
        <w:rPr>
          <w:rFonts w:ascii="TH SarabunPSK" w:hAnsi="TH SarabunPSK" w:cs="TH SarabunPSK"/>
          <w:b/>
          <w:bCs/>
          <w:sz w:val="32"/>
          <w:szCs w:val="32"/>
        </w:rPr>
        <w:t>PLO6</w:t>
      </w:r>
    </w:p>
    <w:p w14:paraId="683DA1F9" w14:textId="77777777" w:rsidR="001C600A" w:rsidRPr="001C600A" w:rsidRDefault="00965C55" w:rsidP="001C600A">
      <w:pPr>
        <w:numPr>
          <w:ilvl w:val="1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>ข้อมูลนำเข้า</w:t>
      </w:r>
    </w:p>
    <w:p w14:paraId="1D57B087" w14:textId="40611A60" w:rsidR="00965C55" w:rsidRPr="00965C55" w:rsidRDefault="00965C55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sz w:val="32"/>
          <w:szCs w:val="32"/>
          <w:cs/>
        </w:rPr>
        <w:t>ผู้ใช้บัณฑิต (สวทช.</w:t>
      </w:r>
      <w:r w:rsidRPr="00965C55">
        <w:rPr>
          <w:rFonts w:ascii="TH SarabunPSK" w:hAnsi="TH SarabunPSK" w:cs="TH SarabunPSK"/>
          <w:sz w:val="32"/>
          <w:szCs w:val="32"/>
        </w:rPr>
        <w:t xml:space="preserve">, </w:t>
      </w:r>
      <w:r w:rsidRPr="00965C55">
        <w:rPr>
          <w:rFonts w:ascii="TH SarabunPSK" w:hAnsi="TH SarabunPSK" w:cs="TH SarabunPSK"/>
          <w:sz w:val="32"/>
          <w:szCs w:val="32"/>
          <w:cs/>
        </w:rPr>
        <w:t>สมาคมโปรแกรมเมอร์ไทย) ต้องการนักพัฒนาที่มีความแม่นยำในตรรกะ และอาจารย์ผู้สอนเน้นย้ำพื้นฐานทฤษฎีเพื่อการต่อยอด</w:t>
      </w:r>
    </w:p>
    <w:p w14:paraId="19DC3023" w14:textId="77777777" w:rsidR="001C600A" w:rsidRPr="001C600A" w:rsidRDefault="00965C55" w:rsidP="001C600A">
      <w:pPr>
        <w:numPr>
          <w:ilvl w:val="1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การแปลงสู่ </w:t>
      </w:r>
      <w:r w:rsidRPr="00965C55">
        <w:rPr>
          <w:rFonts w:ascii="TH SarabunPSK" w:hAnsi="TH SarabunPSK" w:cs="TH SarabunPSK"/>
          <w:b/>
          <w:bCs/>
          <w:sz w:val="32"/>
          <w:szCs w:val="32"/>
        </w:rPr>
        <w:t>PLO</w:t>
      </w:r>
    </w:p>
    <w:p w14:paraId="481BF2F9" w14:textId="433315E8" w:rsidR="00965C55" w:rsidRPr="00965C55" w:rsidRDefault="00965C55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sz w:val="32"/>
          <w:szCs w:val="32"/>
          <w:cs/>
        </w:rPr>
        <w:t xml:space="preserve">ถอดออกมาเป็นสมรรถนะด้านการวิเคราะห์เชิงคำนวณและการประเมินประสิทธิภาพอัลกอริทึม </w:t>
      </w:r>
    </w:p>
    <w:p w14:paraId="734522AE" w14:textId="405C07CB" w:rsidR="00965C55" w:rsidRPr="00965C55" w:rsidRDefault="00965C55" w:rsidP="001C600A">
      <w:pPr>
        <w:numPr>
          <w:ilvl w:val="0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การกำหนด </w:t>
      </w:r>
      <w:r w:rsidRPr="00965C55">
        <w:rPr>
          <w:rFonts w:ascii="TH SarabunPSK" w:hAnsi="TH SarabunPSK" w:cs="TH SarabunPSK"/>
          <w:b/>
          <w:bCs/>
          <w:sz w:val="32"/>
          <w:szCs w:val="32"/>
        </w:rPr>
        <w:t>PLO7</w:t>
      </w: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51A42BC1" w14:textId="77777777" w:rsidR="001C600A" w:rsidRPr="001C600A" w:rsidRDefault="00965C55" w:rsidP="001C600A">
      <w:pPr>
        <w:numPr>
          <w:ilvl w:val="1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>ข้อมูลนำเข้า</w:t>
      </w:r>
    </w:p>
    <w:p w14:paraId="3E506073" w14:textId="3CBD9FB1" w:rsidR="00965C55" w:rsidRPr="00965C55" w:rsidRDefault="00965C55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sz w:val="32"/>
          <w:szCs w:val="32"/>
          <w:cs/>
        </w:rPr>
        <w:t xml:space="preserve">นโยบายกระทรวง อว. (อุตสาหกรรม </w:t>
      </w:r>
      <w:r w:rsidRPr="00965C55">
        <w:rPr>
          <w:rFonts w:ascii="TH SarabunPSK" w:hAnsi="TH SarabunPSK" w:cs="TH SarabunPSK"/>
          <w:sz w:val="32"/>
          <w:szCs w:val="32"/>
        </w:rPr>
        <w:t xml:space="preserve">S-Curve) </w:t>
      </w:r>
      <w:r w:rsidRPr="00965C55">
        <w:rPr>
          <w:rFonts w:ascii="TH SarabunPSK" w:hAnsi="TH SarabunPSK" w:cs="TH SarabunPSK"/>
          <w:sz w:val="32"/>
          <w:szCs w:val="32"/>
          <w:cs/>
        </w:rPr>
        <w:t xml:space="preserve">ร่วมกับผู้ใช้บัณฑิตที่เน้นย้ำทักษะ </w:t>
      </w:r>
      <w:r w:rsidRPr="00965C55">
        <w:rPr>
          <w:rFonts w:ascii="TH SarabunPSK" w:hAnsi="TH SarabunPSK" w:cs="TH SarabunPSK"/>
          <w:sz w:val="32"/>
          <w:szCs w:val="32"/>
        </w:rPr>
        <w:t xml:space="preserve">Coding, System Architecture </w:t>
      </w:r>
      <w:r w:rsidRPr="00965C5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65C55">
        <w:rPr>
          <w:rFonts w:ascii="TH SarabunPSK" w:hAnsi="TH SarabunPSK" w:cs="TH SarabunPSK"/>
          <w:sz w:val="32"/>
          <w:szCs w:val="32"/>
        </w:rPr>
        <w:t>Cybersecurity</w:t>
      </w:r>
    </w:p>
    <w:p w14:paraId="2EF993F7" w14:textId="77777777" w:rsidR="001C600A" w:rsidRPr="001C600A" w:rsidRDefault="00965C55" w:rsidP="001C600A">
      <w:pPr>
        <w:numPr>
          <w:ilvl w:val="1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การแปลงสู่ </w:t>
      </w:r>
      <w:r w:rsidRPr="00965C55">
        <w:rPr>
          <w:rFonts w:ascii="TH SarabunPSK" w:hAnsi="TH SarabunPSK" w:cs="TH SarabunPSK"/>
          <w:b/>
          <w:bCs/>
          <w:sz w:val="32"/>
          <w:szCs w:val="32"/>
        </w:rPr>
        <w:t>PLO</w:t>
      </w:r>
    </w:p>
    <w:p w14:paraId="2C9103B4" w14:textId="6FEE95E6" w:rsidR="00965C55" w:rsidRPr="00965C55" w:rsidRDefault="00965C55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sz w:val="32"/>
          <w:szCs w:val="32"/>
          <w:cs/>
        </w:rPr>
        <w:t xml:space="preserve">ถอดออกมาเป็นสมรรถนะการปฏิบัติงานจริงด้านซอฟต์แวร์และการรักษาความปลอดภัยระบบ </w:t>
      </w:r>
    </w:p>
    <w:p w14:paraId="5247E7C2" w14:textId="25A3D1B6" w:rsidR="00965C55" w:rsidRPr="00965C55" w:rsidRDefault="00965C55" w:rsidP="001C600A">
      <w:pPr>
        <w:numPr>
          <w:ilvl w:val="0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การกำหนด </w:t>
      </w:r>
      <w:r w:rsidRPr="00965C55">
        <w:rPr>
          <w:rFonts w:ascii="TH SarabunPSK" w:hAnsi="TH SarabunPSK" w:cs="TH SarabunPSK"/>
          <w:b/>
          <w:bCs/>
          <w:sz w:val="32"/>
          <w:szCs w:val="32"/>
        </w:rPr>
        <w:t>PLO8</w:t>
      </w: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1527DB6B" w14:textId="77777777" w:rsidR="001C600A" w:rsidRDefault="00965C55" w:rsidP="001C600A">
      <w:pPr>
        <w:numPr>
          <w:ilvl w:val="1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>ข้อมูลนำเข้า:</w:t>
      </w:r>
      <w:r w:rsidRPr="00965C55">
        <w:rPr>
          <w:rFonts w:ascii="TH SarabunPSK" w:hAnsi="TH SarabunPSK" w:cs="TH SarabunPSK"/>
          <w:sz w:val="32"/>
          <w:szCs w:val="32"/>
        </w:rPr>
        <w:t xml:space="preserve"> </w:t>
      </w:r>
    </w:p>
    <w:p w14:paraId="2B92CF60" w14:textId="6B4A1C2D" w:rsidR="00965C55" w:rsidRPr="00965C55" w:rsidRDefault="00965C55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sz w:val="32"/>
          <w:szCs w:val="32"/>
          <w:cs/>
        </w:rPr>
        <w:t xml:space="preserve">นโยบายสภามหาวิทยาลัย พันธกิจคณะ ชุมชนในจังหวัดปทุมธานี และนักศึกษาปัจจุบันที่ต้องการทำ </w:t>
      </w:r>
      <w:r w:rsidRPr="00965C55">
        <w:rPr>
          <w:rFonts w:ascii="TH SarabunPSK" w:hAnsi="TH SarabunPSK" w:cs="TH SarabunPSK"/>
          <w:sz w:val="32"/>
          <w:szCs w:val="32"/>
        </w:rPr>
        <w:t xml:space="preserve">Project-based </w:t>
      </w:r>
      <w:r w:rsidRPr="00965C55">
        <w:rPr>
          <w:rFonts w:ascii="TH SarabunPSK" w:hAnsi="TH SarabunPSK" w:cs="TH SarabunPSK"/>
          <w:sz w:val="32"/>
          <w:szCs w:val="32"/>
          <w:cs/>
        </w:rPr>
        <w:t>แก้ปัญหาจริง</w:t>
      </w:r>
    </w:p>
    <w:p w14:paraId="363C790F" w14:textId="77777777" w:rsidR="001C600A" w:rsidRPr="001C600A" w:rsidRDefault="00965C55" w:rsidP="001C600A">
      <w:pPr>
        <w:numPr>
          <w:ilvl w:val="1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การแปลงสู่ </w:t>
      </w:r>
      <w:r w:rsidRPr="00965C55">
        <w:rPr>
          <w:rFonts w:ascii="TH SarabunPSK" w:hAnsi="TH SarabunPSK" w:cs="TH SarabunPSK"/>
          <w:b/>
          <w:bCs/>
          <w:sz w:val="32"/>
          <w:szCs w:val="32"/>
        </w:rPr>
        <w:t>PLO</w:t>
      </w:r>
    </w:p>
    <w:p w14:paraId="3A2A5DCF" w14:textId="0ED9025E" w:rsidR="00965C55" w:rsidRPr="00965C55" w:rsidRDefault="00965C55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sz w:val="32"/>
          <w:szCs w:val="32"/>
          <w:cs/>
        </w:rPr>
        <w:t xml:space="preserve">ถอดออกมาเป็นสมรรถนะการสร้างสรรค์เทคโนโลยีเพื่อสังคม </w:t>
      </w:r>
    </w:p>
    <w:p w14:paraId="065D9011" w14:textId="18B0FA3A" w:rsidR="00965C55" w:rsidRPr="00965C55" w:rsidRDefault="00965C55" w:rsidP="001C600A">
      <w:pPr>
        <w:numPr>
          <w:ilvl w:val="0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การกำหนด </w:t>
      </w:r>
      <w:r w:rsidRPr="00965C55">
        <w:rPr>
          <w:rFonts w:ascii="TH SarabunPSK" w:hAnsi="TH SarabunPSK" w:cs="TH SarabunPSK"/>
          <w:b/>
          <w:bCs/>
          <w:sz w:val="32"/>
          <w:szCs w:val="32"/>
        </w:rPr>
        <w:t>PLO9</w:t>
      </w: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111C0971" w14:textId="77777777" w:rsidR="001C600A" w:rsidRPr="001C600A" w:rsidRDefault="00965C55" w:rsidP="001C600A">
      <w:pPr>
        <w:numPr>
          <w:ilvl w:val="1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>ข้อมูลนำเข้า</w:t>
      </w:r>
    </w:p>
    <w:p w14:paraId="4E6C82B0" w14:textId="7819CEB6" w:rsidR="00965C55" w:rsidRPr="00965C55" w:rsidRDefault="00965C55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sz w:val="32"/>
          <w:szCs w:val="32"/>
          <w:cs/>
        </w:rPr>
        <w:t>ศิษย์เก่าที่พบปัญหาการสื่อสารหน้างาน อัตลักษณ์มหาวิทยาลัย ("บัณฑิตอาสา" งานทีม) และนักศึกษาปัจจุบัน</w:t>
      </w:r>
    </w:p>
    <w:p w14:paraId="147AEE8D" w14:textId="77777777" w:rsidR="001C600A" w:rsidRPr="001C600A" w:rsidRDefault="00965C55" w:rsidP="001C600A">
      <w:pPr>
        <w:numPr>
          <w:ilvl w:val="1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การแปลงสู่ </w:t>
      </w:r>
      <w:r w:rsidRPr="00965C55">
        <w:rPr>
          <w:rFonts w:ascii="TH SarabunPSK" w:hAnsi="TH SarabunPSK" w:cs="TH SarabunPSK"/>
          <w:b/>
          <w:bCs/>
          <w:sz w:val="32"/>
          <w:szCs w:val="32"/>
        </w:rPr>
        <w:t>PLO</w:t>
      </w:r>
    </w:p>
    <w:p w14:paraId="33DE81B7" w14:textId="162E979C" w:rsidR="00965C55" w:rsidRPr="00965C55" w:rsidRDefault="00965C55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sz w:val="32"/>
          <w:szCs w:val="32"/>
          <w:cs/>
        </w:rPr>
        <w:t xml:space="preserve">ถอดออกมาเป็นทักษะ </w:t>
      </w:r>
      <w:r w:rsidRPr="00965C55">
        <w:rPr>
          <w:rFonts w:ascii="TH SarabunPSK" w:hAnsi="TH SarabunPSK" w:cs="TH SarabunPSK"/>
          <w:sz w:val="32"/>
          <w:szCs w:val="32"/>
        </w:rPr>
        <w:t xml:space="preserve">Soft Skills </w:t>
      </w:r>
      <w:r w:rsidRPr="00965C55">
        <w:rPr>
          <w:rFonts w:ascii="TH SarabunPSK" w:hAnsi="TH SarabunPSK" w:cs="TH SarabunPSK"/>
          <w:sz w:val="32"/>
          <w:szCs w:val="32"/>
          <w:cs/>
        </w:rPr>
        <w:t xml:space="preserve">ด้านการถ่ายทอดและการทำงานร่วมกับผู้อื่น </w:t>
      </w:r>
    </w:p>
    <w:p w14:paraId="7A2312E8" w14:textId="587C4502" w:rsidR="00965C55" w:rsidRPr="00965C55" w:rsidRDefault="00965C55" w:rsidP="001C600A">
      <w:pPr>
        <w:numPr>
          <w:ilvl w:val="0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การกำหนด </w:t>
      </w:r>
      <w:r w:rsidRPr="00965C55">
        <w:rPr>
          <w:rFonts w:ascii="TH SarabunPSK" w:hAnsi="TH SarabunPSK" w:cs="TH SarabunPSK"/>
          <w:b/>
          <w:bCs/>
          <w:sz w:val="32"/>
          <w:szCs w:val="32"/>
        </w:rPr>
        <w:t>PLO10</w:t>
      </w: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236A41F5" w14:textId="77777777" w:rsidR="001C600A" w:rsidRPr="001C600A" w:rsidRDefault="00965C55" w:rsidP="001C600A">
      <w:pPr>
        <w:numPr>
          <w:ilvl w:val="1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>ข้อมูลนำเข้า</w:t>
      </w:r>
    </w:p>
    <w:p w14:paraId="2E994EC9" w14:textId="7E79D841" w:rsidR="00965C55" w:rsidRPr="00965C55" w:rsidRDefault="00965C55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sz w:val="32"/>
          <w:szCs w:val="32"/>
          <w:cs/>
        </w:rPr>
        <w:t xml:space="preserve">ผู้เรียนในอนาคตที่ต้องการความมั่นคงในอาชีพ พันธกิจมหาวิทยาลัย และการเปลี่ยนแปลงอย่างรวดเร็วของเทคโนโลยี (เช่น </w:t>
      </w:r>
      <w:r w:rsidRPr="00965C55">
        <w:rPr>
          <w:rFonts w:ascii="TH SarabunPSK" w:hAnsi="TH SarabunPSK" w:cs="TH SarabunPSK"/>
          <w:sz w:val="32"/>
          <w:szCs w:val="32"/>
        </w:rPr>
        <w:t>Generative AI)</w:t>
      </w:r>
    </w:p>
    <w:p w14:paraId="107ACF3F" w14:textId="77777777" w:rsidR="001C600A" w:rsidRPr="001C600A" w:rsidRDefault="00965C55" w:rsidP="001C600A">
      <w:pPr>
        <w:numPr>
          <w:ilvl w:val="1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การแปลงสู่ </w:t>
      </w:r>
      <w:r w:rsidRPr="00965C55">
        <w:rPr>
          <w:rFonts w:ascii="TH SarabunPSK" w:hAnsi="TH SarabunPSK" w:cs="TH SarabunPSK"/>
          <w:b/>
          <w:bCs/>
          <w:sz w:val="32"/>
          <w:szCs w:val="32"/>
        </w:rPr>
        <w:t>PLO</w:t>
      </w:r>
    </w:p>
    <w:p w14:paraId="3225B685" w14:textId="3BD5EC4C" w:rsidR="00965C55" w:rsidRDefault="00965C55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65C55">
        <w:rPr>
          <w:rFonts w:ascii="TH SarabunPSK" w:hAnsi="TH SarabunPSK" w:cs="TH SarabunPSK"/>
          <w:sz w:val="32"/>
          <w:szCs w:val="32"/>
          <w:cs/>
        </w:rPr>
        <w:t xml:space="preserve">ถอดออกมาเป็นคุณลักษณะด้านจริยธรรมวิชาชีพและการพัฒนาตนเอง </w:t>
      </w:r>
    </w:p>
    <w:p w14:paraId="3F5F03ED" w14:textId="77777777" w:rsidR="001C600A" w:rsidRDefault="001C600A" w:rsidP="001C600A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C48D89B" w14:textId="25406DAE" w:rsidR="001C600A" w:rsidRPr="001C600A" w:rsidRDefault="001C600A" w:rsidP="001C600A">
      <w:p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1C600A">
        <w:rPr>
          <w:rFonts w:ascii="TH SarabunPSK" w:hAnsi="TH SarabunPSK" w:cs="TH SarabunPSK" w:hint="cs"/>
          <w:b/>
          <w:bCs/>
          <w:sz w:val="32"/>
          <w:szCs w:val="32"/>
          <w:cs/>
        </w:rPr>
        <w:t>2. รายละเอียดการได้มาซึ่งข้อมูล</w:t>
      </w:r>
    </w:p>
    <w:p w14:paraId="28002103" w14:textId="22A8BFA6" w:rsidR="001C600A" w:rsidRDefault="001C600A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C600A">
        <w:rPr>
          <w:rFonts w:ascii="TH SarabunPSK" w:hAnsi="TH SarabunPSK" w:cs="TH SarabunPSK"/>
          <w:sz w:val="32"/>
          <w:szCs w:val="32"/>
          <w:cs/>
        </w:rPr>
        <w:t xml:space="preserve">เพื่อพิสูจน์ว่ากระบวนการกำหนด </w:t>
      </w:r>
      <w:r w:rsidRPr="001C600A">
        <w:rPr>
          <w:rFonts w:ascii="TH SarabunPSK" w:hAnsi="TH SarabunPSK" w:cs="TH SarabunPSK"/>
          <w:sz w:val="32"/>
          <w:szCs w:val="32"/>
        </w:rPr>
        <w:t xml:space="preserve">PLOs </w:t>
      </w:r>
      <w:r w:rsidRPr="001C600A">
        <w:rPr>
          <w:rFonts w:ascii="TH SarabunPSK" w:hAnsi="TH SarabunPSK" w:cs="TH SarabunPSK"/>
          <w:sz w:val="32"/>
          <w:szCs w:val="32"/>
          <w:cs/>
        </w:rPr>
        <w:t>ดังกล่าวเกิดจากการนำข้อมูลความต้องการของผู้มีส่วนได้เสียมาใช้จริง หลักสูตรได้จัดทำสรุปผลการสำรวจ ค่าสถิติ ข้อเสนอแนะจากการสัมภาษณ์เชิงลึก และสรุปผลการวิพากษ์หลักสูตรโดยผู้ทรงคุณวุฒิ ไว้อย่างเป็นระบบ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ดังนี้</w:t>
      </w:r>
    </w:p>
    <w:p w14:paraId="5A5062AB" w14:textId="77777777" w:rsidR="001C600A" w:rsidRDefault="001C600A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6297DB8" w14:textId="5350EDD6" w:rsidR="001C600A" w:rsidRPr="001C600A" w:rsidRDefault="001C600A" w:rsidP="001C600A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Pr="001C600A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1C600A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เครื่องมือที่ใช้ในการเก็บรวบรวมข้อมูล</w:t>
      </w:r>
    </w:p>
    <w:p w14:paraId="10C8E26C" w14:textId="77777777" w:rsidR="001C600A" w:rsidRPr="001C600A" w:rsidRDefault="001C600A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C600A">
        <w:rPr>
          <w:rFonts w:ascii="TH SarabunPSK" w:hAnsi="TH SarabunPSK" w:cs="TH SarabunPSK"/>
          <w:sz w:val="32"/>
          <w:szCs w:val="32"/>
          <w:cs/>
        </w:rPr>
        <w:t xml:space="preserve">หลักสูตรได้ออกแบบและพัฒนาเครื่องมือในการเก็บรวบรวมข้อมูลตามกลุ่มผู้มีส่วนได้เสีย </w:t>
      </w:r>
      <w:r w:rsidRPr="001C600A">
        <w:rPr>
          <w:rFonts w:ascii="TH SarabunPSK" w:hAnsi="TH SarabunPSK" w:cs="TH SarabunPSK"/>
          <w:sz w:val="32"/>
          <w:szCs w:val="32"/>
        </w:rPr>
        <w:t xml:space="preserve">6 </w:t>
      </w:r>
      <w:r w:rsidRPr="001C600A">
        <w:rPr>
          <w:rFonts w:ascii="TH SarabunPSK" w:hAnsi="TH SarabunPSK" w:cs="TH SarabunPSK"/>
          <w:sz w:val="32"/>
          <w:szCs w:val="32"/>
          <w:cs/>
        </w:rPr>
        <w:t>กลุ่ม ดังนี้</w:t>
      </w:r>
    </w:p>
    <w:p w14:paraId="3440396F" w14:textId="77777777" w:rsidR="001C600A" w:rsidRDefault="001C600A" w:rsidP="001C600A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C600A">
        <w:rPr>
          <w:rFonts w:ascii="TH SarabunPSK" w:hAnsi="TH SarabunPSK" w:cs="TH SarabunPSK"/>
          <w:b/>
          <w:bCs/>
          <w:sz w:val="32"/>
          <w:szCs w:val="32"/>
          <w:cs/>
        </w:rPr>
        <w:t>แบบสำรวจออนไลน์ (</w:t>
      </w:r>
      <w:r w:rsidRPr="001C600A">
        <w:rPr>
          <w:rFonts w:ascii="TH SarabunPSK" w:hAnsi="TH SarabunPSK" w:cs="TH SarabunPSK"/>
          <w:b/>
          <w:bCs/>
          <w:sz w:val="32"/>
          <w:szCs w:val="32"/>
        </w:rPr>
        <w:t>Online Questionnaire)</w:t>
      </w:r>
    </w:p>
    <w:p w14:paraId="05A31644" w14:textId="5A0A32E2" w:rsidR="001C600A" w:rsidRPr="001C600A" w:rsidRDefault="001C600A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C600A">
        <w:rPr>
          <w:rFonts w:ascii="TH SarabunPSK" w:hAnsi="TH SarabunPSK" w:cs="TH SarabunPSK"/>
          <w:sz w:val="32"/>
          <w:szCs w:val="32"/>
          <w:cs/>
        </w:rPr>
        <w:t>เครื่องมือประมาณค่า (</w:t>
      </w:r>
      <w:r w:rsidRPr="001C600A">
        <w:rPr>
          <w:rFonts w:ascii="TH SarabunPSK" w:hAnsi="TH SarabunPSK" w:cs="TH SarabunPSK"/>
          <w:sz w:val="32"/>
          <w:szCs w:val="32"/>
        </w:rPr>
        <w:t xml:space="preserve">Rating Scale 5 </w:t>
      </w:r>
      <w:r w:rsidRPr="001C600A">
        <w:rPr>
          <w:rFonts w:ascii="TH SarabunPSK" w:hAnsi="TH SarabunPSK" w:cs="TH SarabunPSK"/>
          <w:sz w:val="32"/>
          <w:szCs w:val="32"/>
          <w:cs/>
        </w:rPr>
        <w:t>ระดับ) ร่วมกับข้อเสนอแนะปลายเปิด ใช้กับกลุ่มผู้ใช้บัณฑิต/นายจ้าง ศิษย์เก่า ผู้เรียนในอนาคต และนักศึกษาปัจจุบัน</w:t>
      </w:r>
    </w:p>
    <w:p w14:paraId="044913A7" w14:textId="77777777" w:rsidR="001C600A" w:rsidRDefault="001C600A" w:rsidP="001C600A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C600A">
        <w:rPr>
          <w:rFonts w:ascii="TH SarabunPSK" w:hAnsi="TH SarabunPSK" w:cs="TH SarabunPSK"/>
          <w:b/>
          <w:bCs/>
          <w:sz w:val="32"/>
          <w:szCs w:val="32"/>
          <w:cs/>
        </w:rPr>
        <w:t>แบบสัมภาษณ์เชิงลึก (</w:t>
      </w:r>
      <w:r w:rsidRPr="001C600A">
        <w:rPr>
          <w:rFonts w:ascii="TH SarabunPSK" w:hAnsi="TH SarabunPSK" w:cs="TH SarabunPSK"/>
          <w:b/>
          <w:bCs/>
          <w:sz w:val="32"/>
          <w:szCs w:val="32"/>
        </w:rPr>
        <w:t>In-depth Interview Structure)</w:t>
      </w:r>
    </w:p>
    <w:p w14:paraId="5C99D7B0" w14:textId="01A72528" w:rsidR="001C600A" w:rsidRPr="001C600A" w:rsidRDefault="001C600A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C600A">
        <w:rPr>
          <w:rFonts w:ascii="TH SarabunPSK" w:hAnsi="TH SarabunPSK" w:cs="TH SarabunPSK"/>
          <w:sz w:val="32"/>
          <w:szCs w:val="32"/>
          <w:cs/>
        </w:rPr>
        <w:t>คำถามแบบกึ่งโครงสร้าง (</w:t>
      </w:r>
      <w:r w:rsidRPr="001C600A">
        <w:rPr>
          <w:rFonts w:ascii="TH SarabunPSK" w:hAnsi="TH SarabunPSK" w:cs="TH SarabunPSK"/>
          <w:sz w:val="32"/>
          <w:szCs w:val="32"/>
        </w:rPr>
        <w:t xml:space="preserve">Semi-structured Interview) </w:t>
      </w:r>
      <w:r w:rsidRPr="001C600A">
        <w:rPr>
          <w:rFonts w:ascii="TH SarabunPSK" w:hAnsi="TH SarabunPSK" w:cs="TH SarabunPSK"/>
          <w:sz w:val="32"/>
          <w:szCs w:val="32"/>
          <w:cs/>
        </w:rPr>
        <w:t>ใช้กับผู้แทนองค์กรวิชาชีพ (สมาคมโปรแกรมเมอร์ไทย) และหน่วยงานความร่วมมือ (สวทช.)</w:t>
      </w:r>
    </w:p>
    <w:p w14:paraId="50CAFD7D" w14:textId="77777777" w:rsidR="001C600A" w:rsidRDefault="001C600A" w:rsidP="001C600A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C600A">
        <w:rPr>
          <w:rFonts w:ascii="TH SarabunPSK" w:hAnsi="TH SarabunPSK" w:cs="TH SarabunPSK"/>
          <w:b/>
          <w:bCs/>
          <w:sz w:val="32"/>
          <w:szCs w:val="32"/>
          <w:cs/>
        </w:rPr>
        <w:t>ประเด็นการสนทนากลุ่ม (</w:t>
      </w:r>
      <w:r w:rsidRPr="001C600A">
        <w:rPr>
          <w:rFonts w:ascii="TH SarabunPSK" w:hAnsi="TH SarabunPSK" w:cs="TH SarabunPSK"/>
          <w:b/>
          <w:bCs/>
          <w:sz w:val="32"/>
          <w:szCs w:val="32"/>
        </w:rPr>
        <w:t>Focus Group Discussion Topics)</w:t>
      </w:r>
    </w:p>
    <w:p w14:paraId="14F4627E" w14:textId="2AE93CB7" w:rsidR="001C600A" w:rsidRPr="001C600A" w:rsidRDefault="001C600A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C600A">
        <w:rPr>
          <w:rFonts w:ascii="TH SarabunPSK" w:hAnsi="TH SarabunPSK" w:cs="TH SarabunPSK"/>
          <w:sz w:val="32"/>
          <w:szCs w:val="32"/>
          <w:cs/>
        </w:rPr>
        <w:t>ประเด็นการหารือในวันวิพากษ์หลักสูตร (</w:t>
      </w:r>
      <w:r w:rsidRPr="001C600A">
        <w:rPr>
          <w:rFonts w:ascii="TH SarabunPSK" w:hAnsi="TH SarabunPSK" w:cs="TH SarabunPSK"/>
          <w:sz w:val="32"/>
          <w:szCs w:val="32"/>
        </w:rPr>
        <w:t xml:space="preserve">18 </w:t>
      </w:r>
      <w:r w:rsidRPr="001C600A">
        <w:rPr>
          <w:rFonts w:ascii="TH SarabunPSK" w:hAnsi="TH SarabunPSK" w:cs="TH SarabunPSK"/>
          <w:sz w:val="32"/>
          <w:szCs w:val="32"/>
          <w:cs/>
        </w:rPr>
        <w:t xml:space="preserve">มีนาคม </w:t>
      </w:r>
      <w:r w:rsidRPr="001C600A">
        <w:rPr>
          <w:rFonts w:ascii="TH SarabunPSK" w:hAnsi="TH SarabunPSK" w:cs="TH SarabunPSK"/>
          <w:sz w:val="32"/>
          <w:szCs w:val="32"/>
        </w:rPr>
        <w:t xml:space="preserve">2569) </w:t>
      </w:r>
      <w:r w:rsidRPr="001C600A">
        <w:rPr>
          <w:rFonts w:ascii="TH SarabunPSK" w:hAnsi="TH SarabunPSK" w:cs="TH SarabunPSK"/>
          <w:sz w:val="32"/>
          <w:szCs w:val="32"/>
          <w:cs/>
        </w:rPr>
        <w:t>ร่วมกับผู้ทรงคุณวุฒิภาควิชาการและภาคอุตสาหกรรม</w:t>
      </w:r>
    </w:p>
    <w:p w14:paraId="7E73304B" w14:textId="77B598F6" w:rsidR="001C600A" w:rsidRPr="001C600A" w:rsidRDefault="001C600A" w:rsidP="001C600A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</w:t>
      </w:r>
      <w:r w:rsidRPr="001C600A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1C600A">
        <w:rPr>
          <w:rFonts w:ascii="TH SarabunPSK" w:hAnsi="TH SarabunPSK" w:cs="TH SarabunPSK"/>
          <w:b/>
          <w:bCs/>
          <w:sz w:val="32"/>
          <w:szCs w:val="32"/>
          <w:cs/>
        </w:rPr>
        <w:t>ผลการวิเคราะห์ข้อมูลเชิงปริมาณ (</w:t>
      </w:r>
      <w:r w:rsidRPr="001C600A">
        <w:rPr>
          <w:rFonts w:ascii="TH SarabunPSK" w:hAnsi="TH SarabunPSK" w:cs="TH SarabunPSK"/>
          <w:b/>
          <w:bCs/>
          <w:sz w:val="32"/>
          <w:szCs w:val="32"/>
        </w:rPr>
        <w:t>Quantitative Results)</w:t>
      </w:r>
    </w:p>
    <w:p w14:paraId="2410BA1D" w14:textId="101C1BBC" w:rsidR="001C600A" w:rsidRPr="001C600A" w:rsidRDefault="001C600A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C600A">
        <w:rPr>
          <w:rFonts w:ascii="TH SarabunPSK" w:hAnsi="TH SarabunPSK" w:cs="TH SarabunPSK"/>
          <w:sz w:val="32"/>
          <w:szCs w:val="32"/>
          <w:cs/>
        </w:rPr>
        <w:lastRenderedPageBreak/>
        <w:t>ผลการสำรวจความคิดเห็นและความต้องการของผู้มีส่วนได้เสียผ่านแบบสำรวจออนไลน์ (สถิติที่ใช้: ค่าเฉลี่ย</w:t>
      </w:r>
      <w:r w:rsidRPr="001C600A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μ</m:t>
        </m:r>
      </m:oMath>
      <w:r w:rsidRPr="001C600A">
        <w:rPr>
          <w:rFonts w:ascii="TH SarabunPSK" w:hAnsi="TH SarabunPSK" w:cs="TH SarabunPSK"/>
          <w:sz w:val="32"/>
          <w:szCs w:val="32"/>
        </w:rPr>
        <w:t xml:space="preserve"> </w:t>
      </w:r>
      <w:r w:rsidRPr="001C600A">
        <w:rPr>
          <w:rFonts w:ascii="TH SarabunPSK" w:hAnsi="TH SarabunPSK" w:cs="TH SarabunPSK"/>
          <w:sz w:val="32"/>
          <w:szCs w:val="32"/>
          <w:cs/>
        </w:rPr>
        <w:t>และส่วนเบี่ยงเบนมาตรฐาน</w:t>
      </w:r>
      <w:r w:rsidRPr="001C600A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>σ</m:t>
        </m:r>
      </m:oMath>
      <w:r w:rsidRPr="001C600A">
        <w:rPr>
          <w:rFonts w:ascii="TH SarabunPSK" w:hAnsi="TH SarabunPSK" w:cs="TH SarabunPSK"/>
          <w:sz w:val="32"/>
          <w:szCs w:val="32"/>
        </w:rPr>
        <w:t xml:space="preserve">) </w:t>
      </w:r>
      <w:r w:rsidRPr="001C600A">
        <w:rPr>
          <w:rFonts w:ascii="TH SarabunPSK" w:hAnsi="TH SarabunPSK" w:cs="TH SarabunPSK"/>
          <w:sz w:val="32"/>
          <w:szCs w:val="32"/>
          <w:cs/>
        </w:rPr>
        <w:t>สรุปได้ดังนี้</w:t>
      </w:r>
    </w:p>
    <w:p w14:paraId="45C3ED79" w14:textId="482BB9D8" w:rsidR="00CF6ECB" w:rsidRDefault="001C600A" w:rsidP="00CF6ECB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C600A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CF6ECB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Pr="001C600A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1C600A">
        <w:rPr>
          <w:rFonts w:ascii="TH SarabunPSK" w:hAnsi="TH SarabunPSK" w:cs="TH SarabunPSK"/>
          <w:b/>
          <w:bCs/>
          <w:sz w:val="32"/>
          <w:szCs w:val="32"/>
          <w:cs/>
        </w:rPr>
        <w:t>สรุประดับความสำคัญของความต้องการจำแนกตามทักษะ (ภาพรวมจากผู้ใช้บัณฑิต</w:t>
      </w:r>
      <w:r w:rsidRPr="001C600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N=45 </w:t>
      </w:r>
      <w:r w:rsidRPr="001C600A">
        <w:rPr>
          <w:rFonts w:ascii="TH SarabunPSK" w:hAnsi="TH SarabunPSK" w:cs="TH SarabunPSK"/>
          <w:b/>
          <w:bCs/>
          <w:sz w:val="32"/>
          <w:szCs w:val="32"/>
          <w:cs/>
        </w:rPr>
        <w:t>ราย)</w:t>
      </w:r>
    </w:p>
    <w:p w14:paraId="1E451F70" w14:textId="73AAE85A" w:rsidR="00CF6ECB" w:rsidRPr="00CF6ECB" w:rsidRDefault="00CF6ECB" w:rsidP="00CF6ECB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F6ECB">
        <w:rPr>
          <w:rFonts w:ascii="TH SarabunPSK" w:hAnsi="TH SarabunPSK" w:cs="TH SarabunPSK"/>
          <w:sz w:val="32"/>
          <w:szCs w:val="32"/>
          <w:cs/>
        </w:rPr>
        <w:t>ระดับความสำคัญของความต้องการจำแนกตามทักษะ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9"/>
        <w:gridCol w:w="1510"/>
        <w:gridCol w:w="1034"/>
        <w:gridCol w:w="1530"/>
        <w:gridCol w:w="1406"/>
      </w:tblGrid>
      <w:tr w:rsidR="001C600A" w:rsidRPr="001C600A" w14:paraId="70919247" w14:textId="77777777" w:rsidTr="001C600A">
        <w:trPr>
          <w:trHeight w:val="20"/>
        </w:trPr>
        <w:tc>
          <w:tcPr>
            <w:tcW w:w="1698" w:type="pct"/>
            <w:vAlign w:val="center"/>
            <w:hideMark/>
          </w:tcPr>
          <w:p w14:paraId="3DC11164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ด้านทักษะ / สมรรถนะ (</w:t>
            </w:r>
            <w:r w:rsidRPr="001C600A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Competency)</w:t>
            </w:r>
          </w:p>
        </w:tc>
        <w:tc>
          <w:tcPr>
            <w:tcW w:w="910" w:type="pct"/>
            <w:vAlign w:val="center"/>
            <w:hideMark/>
          </w:tcPr>
          <w:p w14:paraId="32C4EF2A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ค่าเฉลี่ย (</w:t>
            </w:r>
            <w:r w:rsidRPr="001C600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μ</w:t>
            </w:r>
            <w:r w:rsidRPr="001C600A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23" w:type="pct"/>
            <w:vAlign w:val="center"/>
            <w:hideMark/>
          </w:tcPr>
          <w:p w14:paraId="4817DCD3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S.D. (</w:t>
            </w:r>
            <w:r w:rsidRPr="001C600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σ</w:t>
            </w:r>
            <w:r w:rsidRPr="001C600A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)</w:t>
            </w:r>
          </w:p>
        </w:tc>
        <w:tc>
          <w:tcPr>
            <w:tcW w:w="922" w:type="pct"/>
            <w:vAlign w:val="center"/>
            <w:hideMark/>
          </w:tcPr>
          <w:p w14:paraId="567F57D4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ระดับความต้องการ</w:t>
            </w:r>
          </w:p>
        </w:tc>
        <w:tc>
          <w:tcPr>
            <w:tcW w:w="847" w:type="pct"/>
            <w:vAlign w:val="center"/>
            <w:hideMark/>
          </w:tcPr>
          <w:p w14:paraId="6E593D4D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PLO </w:t>
            </w:r>
            <w:r w:rsidRPr="001C600A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ที่รองรับ</w:t>
            </w:r>
          </w:p>
        </w:tc>
      </w:tr>
      <w:tr w:rsidR="001C600A" w:rsidRPr="001C600A" w14:paraId="74114B25" w14:textId="77777777" w:rsidTr="001C600A">
        <w:trPr>
          <w:trHeight w:val="20"/>
        </w:trPr>
        <w:tc>
          <w:tcPr>
            <w:tcW w:w="1698" w:type="pct"/>
            <w:vAlign w:val="center"/>
            <w:hideMark/>
          </w:tcPr>
          <w:p w14:paraId="1BA5AFCC" w14:textId="6A020398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1.</w:t>
            </w: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ทักษะการเขียนโปรแกรมและการพัฒนาซอฟต์แวร์ (</w:t>
            </w: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Coding)</w:t>
            </w:r>
          </w:p>
        </w:tc>
        <w:tc>
          <w:tcPr>
            <w:tcW w:w="910" w:type="pct"/>
            <w:vAlign w:val="center"/>
            <w:hideMark/>
          </w:tcPr>
          <w:p w14:paraId="3E55DE48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4.82</w:t>
            </w:r>
          </w:p>
        </w:tc>
        <w:tc>
          <w:tcPr>
            <w:tcW w:w="623" w:type="pct"/>
            <w:vAlign w:val="center"/>
            <w:hideMark/>
          </w:tcPr>
          <w:p w14:paraId="7F3D3A55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0.39</w:t>
            </w:r>
          </w:p>
        </w:tc>
        <w:tc>
          <w:tcPr>
            <w:tcW w:w="922" w:type="pct"/>
            <w:vAlign w:val="center"/>
            <w:hideMark/>
          </w:tcPr>
          <w:p w14:paraId="6AF3C856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มากที่สุด</w:t>
            </w:r>
          </w:p>
        </w:tc>
        <w:tc>
          <w:tcPr>
            <w:tcW w:w="847" w:type="pct"/>
            <w:vAlign w:val="center"/>
            <w:hideMark/>
          </w:tcPr>
          <w:p w14:paraId="25597604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PLO7</w:t>
            </w:r>
          </w:p>
        </w:tc>
      </w:tr>
      <w:tr w:rsidR="001C600A" w:rsidRPr="001C600A" w14:paraId="26E25BE8" w14:textId="77777777" w:rsidTr="001C600A">
        <w:trPr>
          <w:trHeight w:val="20"/>
        </w:trPr>
        <w:tc>
          <w:tcPr>
            <w:tcW w:w="1698" w:type="pct"/>
            <w:vAlign w:val="center"/>
            <w:hideMark/>
          </w:tcPr>
          <w:p w14:paraId="567CC686" w14:textId="6CED6329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2.</w:t>
            </w: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ความรู้ด้านความมั่นคงปลอดภัยไซเบอร์ (</w:t>
            </w: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Cybersecurity)</w:t>
            </w:r>
          </w:p>
        </w:tc>
        <w:tc>
          <w:tcPr>
            <w:tcW w:w="910" w:type="pct"/>
            <w:vAlign w:val="center"/>
            <w:hideMark/>
          </w:tcPr>
          <w:p w14:paraId="0BD8D4BB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4.75</w:t>
            </w:r>
          </w:p>
        </w:tc>
        <w:tc>
          <w:tcPr>
            <w:tcW w:w="623" w:type="pct"/>
            <w:vAlign w:val="center"/>
            <w:hideMark/>
          </w:tcPr>
          <w:p w14:paraId="1865B971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0.44</w:t>
            </w:r>
          </w:p>
        </w:tc>
        <w:tc>
          <w:tcPr>
            <w:tcW w:w="922" w:type="pct"/>
            <w:vAlign w:val="center"/>
            <w:hideMark/>
          </w:tcPr>
          <w:p w14:paraId="1187DDAC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มากที่สุด</w:t>
            </w:r>
          </w:p>
        </w:tc>
        <w:tc>
          <w:tcPr>
            <w:tcW w:w="847" w:type="pct"/>
            <w:vAlign w:val="center"/>
            <w:hideMark/>
          </w:tcPr>
          <w:p w14:paraId="244FDD1D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PLO7</w:t>
            </w:r>
          </w:p>
        </w:tc>
      </w:tr>
      <w:tr w:rsidR="001C600A" w:rsidRPr="001C600A" w14:paraId="2703D3C0" w14:textId="77777777" w:rsidTr="001C600A">
        <w:trPr>
          <w:trHeight w:val="20"/>
        </w:trPr>
        <w:tc>
          <w:tcPr>
            <w:tcW w:w="1698" w:type="pct"/>
            <w:vAlign w:val="center"/>
            <w:hideMark/>
          </w:tcPr>
          <w:p w14:paraId="54EC99DD" w14:textId="6A50C70B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3.</w:t>
            </w: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ตรรกศาสตร์และอัลกอริทึมในการแก้ปัญหาเชิงคำนวณ</w:t>
            </w:r>
          </w:p>
        </w:tc>
        <w:tc>
          <w:tcPr>
            <w:tcW w:w="910" w:type="pct"/>
            <w:vAlign w:val="center"/>
            <w:hideMark/>
          </w:tcPr>
          <w:p w14:paraId="13D7912C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4.68</w:t>
            </w:r>
          </w:p>
        </w:tc>
        <w:tc>
          <w:tcPr>
            <w:tcW w:w="623" w:type="pct"/>
            <w:vAlign w:val="center"/>
            <w:hideMark/>
          </w:tcPr>
          <w:p w14:paraId="4FE90F50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0.51</w:t>
            </w:r>
          </w:p>
        </w:tc>
        <w:tc>
          <w:tcPr>
            <w:tcW w:w="922" w:type="pct"/>
            <w:vAlign w:val="center"/>
            <w:hideMark/>
          </w:tcPr>
          <w:p w14:paraId="3AFD5118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มากที่สุด</w:t>
            </w:r>
          </w:p>
        </w:tc>
        <w:tc>
          <w:tcPr>
            <w:tcW w:w="847" w:type="pct"/>
            <w:vAlign w:val="center"/>
            <w:hideMark/>
          </w:tcPr>
          <w:p w14:paraId="231CE82D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PLO6</w:t>
            </w:r>
          </w:p>
        </w:tc>
      </w:tr>
      <w:tr w:rsidR="001C600A" w:rsidRPr="001C600A" w14:paraId="0AD6534C" w14:textId="77777777" w:rsidTr="001C600A">
        <w:trPr>
          <w:trHeight w:val="20"/>
        </w:trPr>
        <w:tc>
          <w:tcPr>
            <w:tcW w:w="1698" w:type="pct"/>
            <w:vAlign w:val="center"/>
            <w:hideMark/>
          </w:tcPr>
          <w:p w14:paraId="58DF3894" w14:textId="37F0CF42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4.</w:t>
            </w: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ทักษะการสื่อสารและการทำงานร่วมกับผู้อื่น (</w:t>
            </w: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Soft Skills)</w:t>
            </w:r>
          </w:p>
        </w:tc>
        <w:tc>
          <w:tcPr>
            <w:tcW w:w="910" w:type="pct"/>
            <w:vAlign w:val="center"/>
            <w:hideMark/>
          </w:tcPr>
          <w:p w14:paraId="068A58B7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4.6</w:t>
            </w:r>
          </w:p>
        </w:tc>
        <w:tc>
          <w:tcPr>
            <w:tcW w:w="623" w:type="pct"/>
            <w:vAlign w:val="center"/>
            <w:hideMark/>
          </w:tcPr>
          <w:p w14:paraId="047A1AE2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0.54</w:t>
            </w:r>
          </w:p>
        </w:tc>
        <w:tc>
          <w:tcPr>
            <w:tcW w:w="922" w:type="pct"/>
            <w:vAlign w:val="center"/>
            <w:hideMark/>
          </w:tcPr>
          <w:p w14:paraId="5B65FEA1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มากที่สุด</w:t>
            </w:r>
          </w:p>
        </w:tc>
        <w:tc>
          <w:tcPr>
            <w:tcW w:w="847" w:type="pct"/>
            <w:vAlign w:val="center"/>
            <w:hideMark/>
          </w:tcPr>
          <w:p w14:paraId="72E65EF8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PLO9</w:t>
            </w:r>
          </w:p>
        </w:tc>
      </w:tr>
      <w:tr w:rsidR="001C600A" w:rsidRPr="001C600A" w14:paraId="271EE8C1" w14:textId="77777777" w:rsidTr="001C600A">
        <w:trPr>
          <w:trHeight w:val="20"/>
        </w:trPr>
        <w:tc>
          <w:tcPr>
            <w:tcW w:w="1698" w:type="pct"/>
            <w:vAlign w:val="center"/>
            <w:hideMark/>
          </w:tcPr>
          <w:p w14:paraId="5B46402F" w14:textId="2C4BDDC9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5.</w:t>
            </w: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ความสามารถในการเรียนรู้เทคโนโลยีใหม่ด้วยตนเอง</w:t>
            </w:r>
          </w:p>
        </w:tc>
        <w:tc>
          <w:tcPr>
            <w:tcW w:w="910" w:type="pct"/>
            <w:vAlign w:val="center"/>
            <w:hideMark/>
          </w:tcPr>
          <w:p w14:paraId="3119200B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4.55</w:t>
            </w:r>
          </w:p>
        </w:tc>
        <w:tc>
          <w:tcPr>
            <w:tcW w:w="623" w:type="pct"/>
            <w:vAlign w:val="center"/>
            <w:hideMark/>
          </w:tcPr>
          <w:p w14:paraId="2BEF1F16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0.58</w:t>
            </w:r>
          </w:p>
        </w:tc>
        <w:tc>
          <w:tcPr>
            <w:tcW w:w="922" w:type="pct"/>
            <w:vAlign w:val="center"/>
            <w:hideMark/>
          </w:tcPr>
          <w:p w14:paraId="0F8867B6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มากที่สุด</w:t>
            </w:r>
          </w:p>
        </w:tc>
        <w:tc>
          <w:tcPr>
            <w:tcW w:w="847" w:type="pct"/>
            <w:vAlign w:val="center"/>
            <w:hideMark/>
          </w:tcPr>
          <w:p w14:paraId="7EFF66FD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PLO10</w:t>
            </w:r>
          </w:p>
        </w:tc>
      </w:tr>
      <w:tr w:rsidR="001C600A" w:rsidRPr="001C600A" w14:paraId="2BB0793A" w14:textId="77777777" w:rsidTr="001C600A">
        <w:trPr>
          <w:trHeight w:val="20"/>
        </w:trPr>
        <w:tc>
          <w:tcPr>
            <w:tcW w:w="1698" w:type="pct"/>
            <w:vAlign w:val="center"/>
            <w:hideMark/>
          </w:tcPr>
          <w:p w14:paraId="67D3FCDE" w14:textId="75883472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6.</w:t>
            </w: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การสร้างสรรค์นวัตกรรมดิจิทัลเพื่อแก้ปัญหาผู้ใช้/สังคม</w:t>
            </w:r>
          </w:p>
        </w:tc>
        <w:tc>
          <w:tcPr>
            <w:tcW w:w="910" w:type="pct"/>
            <w:vAlign w:val="center"/>
            <w:hideMark/>
          </w:tcPr>
          <w:p w14:paraId="4A98B8CC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4.42</w:t>
            </w:r>
          </w:p>
        </w:tc>
        <w:tc>
          <w:tcPr>
            <w:tcW w:w="623" w:type="pct"/>
            <w:vAlign w:val="center"/>
            <w:hideMark/>
          </w:tcPr>
          <w:p w14:paraId="5FF65661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0.61</w:t>
            </w:r>
          </w:p>
        </w:tc>
        <w:tc>
          <w:tcPr>
            <w:tcW w:w="922" w:type="pct"/>
            <w:vAlign w:val="center"/>
            <w:hideMark/>
          </w:tcPr>
          <w:p w14:paraId="085CB324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มาก</w:t>
            </w:r>
          </w:p>
        </w:tc>
        <w:tc>
          <w:tcPr>
            <w:tcW w:w="847" w:type="pct"/>
            <w:vAlign w:val="center"/>
            <w:hideMark/>
          </w:tcPr>
          <w:p w14:paraId="67510EC5" w14:textId="77777777" w:rsidR="001C600A" w:rsidRPr="001C600A" w:rsidRDefault="001C600A" w:rsidP="001C600A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C600A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PLO8</w:t>
            </w:r>
          </w:p>
        </w:tc>
      </w:tr>
    </w:tbl>
    <w:p w14:paraId="1CFC8E26" w14:textId="77777777" w:rsidR="001C600A" w:rsidRPr="001C600A" w:rsidRDefault="001C600A" w:rsidP="001C600A">
      <w:pPr>
        <w:ind w:firstLine="72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89020F1" w14:textId="77777777" w:rsidR="00CF6ECB" w:rsidRDefault="00CF6ECB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24A4C787" w14:textId="4B578B9E" w:rsidR="001C600A" w:rsidRPr="001C600A" w:rsidRDefault="00CF6ECB" w:rsidP="001C600A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2.2.</w:t>
      </w:r>
      <w:r w:rsidR="001C600A" w:rsidRPr="001C600A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="001C600A" w:rsidRPr="001C600A">
        <w:rPr>
          <w:rFonts w:ascii="TH SarabunPSK" w:hAnsi="TH SarabunPSK" w:cs="TH SarabunPSK"/>
          <w:b/>
          <w:bCs/>
          <w:sz w:val="32"/>
          <w:szCs w:val="32"/>
          <w:cs/>
        </w:rPr>
        <w:t>ผลการวิเคราะห์ข้อมูลเชิงคุณภาพ (</w:t>
      </w:r>
      <w:r w:rsidR="001C600A" w:rsidRPr="001C600A">
        <w:rPr>
          <w:rFonts w:ascii="TH SarabunPSK" w:hAnsi="TH SarabunPSK" w:cs="TH SarabunPSK"/>
          <w:b/>
          <w:bCs/>
          <w:sz w:val="32"/>
          <w:szCs w:val="32"/>
        </w:rPr>
        <w:t>Qualitative Results)</w:t>
      </w:r>
    </w:p>
    <w:p w14:paraId="665730D0" w14:textId="75758257" w:rsidR="00CF6ECB" w:rsidRDefault="00CF6ECB" w:rsidP="00CF6ECB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CF6EC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C600A">
        <w:rPr>
          <w:rFonts w:ascii="TH SarabunPSK" w:hAnsi="TH SarabunPSK" w:cs="TH SarabunPSK"/>
          <w:sz w:val="32"/>
          <w:szCs w:val="32"/>
          <w:cs/>
        </w:rPr>
        <w:t>การสังเคราะห์ข้อเสนอแนะปลายเปิดและการสัมภาษณ์เชิงลึก จำแนกตามกลุ่มผู้มีส่วนได้เสีย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9"/>
        <w:gridCol w:w="2525"/>
        <w:gridCol w:w="2344"/>
        <w:gridCol w:w="1461"/>
      </w:tblGrid>
      <w:tr w:rsidR="00CF6ECB" w:rsidRPr="00CF6ECB" w14:paraId="50E0E948" w14:textId="77777777" w:rsidTr="00CF6ECB">
        <w:trPr>
          <w:trHeight w:val="20"/>
          <w:tblHeader/>
        </w:trPr>
        <w:tc>
          <w:tcPr>
            <w:tcW w:w="1186" w:type="pct"/>
            <w:vAlign w:val="center"/>
            <w:hideMark/>
          </w:tcPr>
          <w:p w14:paraId="0CF2F9F8" w14:textId="77777777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กลุ่มผู้มีส่วนได้เสีย(</w:t>
            </w:r>
            <w:r w:rsidRPr="00CF6E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Stakeholder Groups)</w:t>
            </w:r>
          </w:p>
        </w:tc>
        <w:tc>
          <w:tcPr>
            <w:tcW w:w="1521" w:type="pct"/>
            <w:vAlign w:val="center"/>
            <w:hideMark/>
          </w:tcPr>
          <w:p w14:paraId="606C58C9" w14:textId="77777777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สรุปประเด็นความคิดเห็น / ข้อเสนอแนะเชิงลึก(</w:t>
            </w:r>
            <w:r w:rsidRPr="00CF6E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Qualitative Feedback</w:t>
            </w:r>
            <w:r w:rsidRPr="00CF6E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CF6E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&amp;</w:t>
            </w:r>
            <w:r w:rsidRPr="00CF6E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CF6E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Key Quotes)</w:t>
            </w:r>
          </w:p>
        </w:tc>
        <w:tc>
          <w:tcPr>
            <w:tcW w:w="1412" w:type="pct"/>
            <w:vAlign w:val="center"/>
            <w:hideMark/>
          </w:tcPr>
          <w:p w14:paraId="379711FA" w14:textId="77777777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แนวทางการนำไปปรับปรุงหลักสูตร(</w:t>
            </w:r>
            <w:r w:rsidRPr="00CF6E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Actionable</w:t>
            </w:r>
            <w:r w:rsidRPr="00CF6E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CF6E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Improvement)</w:t>
            </w:r>
          </w:p>
        </w:tc>
        <w:tc>
          <w:tcPr>
            <w:tcW w:w="880" w:type="pct"/>
            <w:vAlign w:val="center"/>
            <w:hideMark/>
          </w:tcPr>
          <w:p w14:paraId="3999806F" w14:textId="77777777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PLO </w:t>
            </w:r>
            <w:proofErr w:type="gramStart"/>
            <w:r w:rsidRPr="00CF6E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ที่เกี่ยวข้อง(</w:t>
            </w:r>
            <w:proofErr w:type="gramEnd"/>
            <w:r w:rsidRPr="00CF6EC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Aligned PLO)</w:t>
            </w:r>
          </w:p>
        </w:tc>
      </w:tr>
      <w:tr w:rsidR="00CF6ECB" w:rsidRPr="00CF6ECB" w14:paraId="40B66377" w14:textId="77777777" w:rsidTr="00F945BA">
        <w:trPr>
          <w:trHeight w:val="3354"/>
        </w:trPr>
        <w:tc>
          <w:tcPr>
            <w:tcW w:w="1186" w:type="pct"/>
            <w:vAlign w:val="center"/>
            <w:hideMark/>
          </w:tcPr>
          <w:p w14:paraId="6F62B8F0" w14:textId="4F71C52F" w:rsidR="00CF6ECB" w:rsidRPr="00CF6ECB" w:rsidRDefault="00CF6ECB" w:rsidP="00CF6ECB">
            <w:pPr>
              <w:jc w:val="both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1. 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ผู้ใช้บัณฑิต / นายจ้าง</w:t>
            </w:r>
            <w:r w:rsidRPr="00CF6EC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  <w:p w14:paraId="5F624985" w14:textId="395DCB32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>(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>สวทช.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 xml:space="preserve">,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>สมาคมโปรแกรมเมอร์ไทย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 xml:space="preserve">,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>สถานประกอบการเอกชน)</w:t>
            </w:r>
          </w:p>
        </w:tc>
        <w:tc>
          <w:tcPr>
            <w:tcW w:w="1521" w:type="pct"/>
            <w:vAlign w:val="center"/>
            <w:hideMark/>
          </w:tcPr>
          <w:p w14:paraId="58AB4F67" w14:textId="77777777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>"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>ต้องการเด็กที่เขียนโค้ดได้จริง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 xml:space="preserve">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 xml:space="preserve">เข้าใจโครงสร้างซอฟต์แวร์ และมีความตระหนักเรื่อง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 xml:space="preserve">Security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>ตั้งแต่ขั้นตอนการเขียนโปรแกรม (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 xml:space="preserve">Secure Coding)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>ไม่ใช่แค่นำเครื่องมือมาใช้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>"</w:t>
            </w:r>
          </w:p>
        </w:tc>
        <w:tc>
          <w:tcPr>
            <w:tcW w:w="1412" w:type="pct"/>
            <w:vAlign w:val="center"/>
            <w:hideMark/>
          </w:tcPr>
          <w:p w14:paraId="3F120553" w14:textId="77777777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จัดใส่ในรายวิชาและเน้นการปฏิบัติจริงด้าน 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Cybersecurity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และ 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Software Architecture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ในกระบวนการเรียนการสอน</w:t>
            </w:r>
          </w:p>
        </w:tc>
        <w:tc>
          <w:tcPr>
            <w:tcW w:w="880" w:type="pct"/>
            <w:vAlign w:val="center"/>
            <w:hideMark/>
          </w:tcPr>
          <w:p w14:paraId="1C32D96E" w14:textId="77777777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PLO7</w:t>
            </w:r>
          </w:p>
          <w:p w14:paraId="65CC00D7" w14:textId="77777777" w:rsidR="00CF6ECB" w:rsidRPr="00CF6ECB" w:rsidRDefault="00CF6ECB" w:rsidP="00CF6ECB">
            <w:pPr>
              <w:ind w:firstLineChars="100" w:firstLine="22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F6EC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  <w:p w14:paraId="31631200" w14:textId="5E491491" w:rsidR="00CF6ECB" w:rsidRPr="00CF6ECB" w:rsidRDefault="00CF6ECB" w:rsidP="00CF6ECB">
            <w:pPr>
              <w:ind w:firstLineChars="100" w:firstLine="220"/>
              <w:jc w:val="right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CF6EC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CF6ECB" w:rsidRPr="00CF6ECB" w14:paraId="253E15AE" w14:textId="77777777" w:rsidTr="005553EB">
        <w:trPr>
          <w:trHeight w:val="2515"/>
        </w:trPr>
        <w:tc>
          <w:tcPr>
            <w:tcW w:w="1186" w:type="pct"/>
            <w:vAlign w:val="center"/>
            <w:hideMark/>
          </w:tcPr>
          <w:p w14:paraId="46E44EB5" w14:textId="77777777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2. 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ศิษย์เก่า</w:t>
            </w:r>
          </w:p>
        </w:tc>
        <w:tc>
          <w:tcPr>
            <w:tcW w:w="1521" w:type="pct"/>
            <w:vAlign w:val="center"/>
            <w:hideMark/>
          </w:tcPr>
          <w:p w14:paraId="3FAC4255" w14:textId="77777777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>"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>ทักษะที่ขาดตอนไปทำงานจริงคือการสื่อสารกับฝั่ง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 xml:space="preserve"> Business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 xml:space="preserve">หรือคนนอกสายงาน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 xml:space="preserve">IT (Non-IT)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 xml:space="preserve">รวมถึงการนำเสนอ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 xml:space="preserve">Solution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>หน้างานให้เข้าใจง่าย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>"</w:t>
            </w:r>
          </w:p>
        </w:tc>
        <w:tc>
          <w:tcPr>
            <w:tcW w:w="1412" w:type="pct"/>
            <w:vAlign w:val="center"/>
            <w:hideMark/>
          </w:tcPr>
          <w:p w14:paraId="4E7982C8" w14:textId="77777777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เพิ่มการฝึกทักษะการนำเสนอผลงานเชิงเทคนิคให้เข้าใจง่าย การสื่อสารข้ามสายงาน และการทำงานเป็นทีมผ่านกิจกรรมในรายวิชา</w:t>
            </w:r>
          </w:p>
        </w:tc>
        <w:tc>
          <w:tcPr>
            <w:tcW w:w="880" w:type="pct"/>
            <w:vAlign w:val="center"/>
            <w:hideMark/>
          </w:tcPr>
          <w:p w14:paraId="433460B4" w14:textId="77777777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PLO9</w:t>
            </w:r>
          </w:p>
          <w:p w14:paraId="4B6EB002" w14:textId="77777777" w:rsidR="00CF6ECB" w:rsidRPr="00CF6ECB" w:rsidRDefault="00CF6ECB" w:rsidP="00CF6ECB">
            <w:pPr>
              <w:ind w:firstLineChars="100" w:firstLine="22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F6EC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  <w:p w14:paraId="269B0C92" w14:textId="706315AA" w:rsidR="00CF6ECB" w:rsidRPr="00CF6ECB" w:rsidRDefault="00CF6ECB" w:rsidP="00CF6ECB">
            <w:pPr>
              <w:ind w:firstLineChars="100" w:firstLine="220"/>
              <w:jc w:val="right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CF6EC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  <w:tr w:rsidR="00CF6ECB" w:rsidRPr="00CF6ECB" w14:paraId="2E4A66A4" w14:textId="77777777" w:rsidTr="006851DA">
        <w:trPr>
          <w:trHeight w:val="2515"/>
        </w:trPr>
        <w:tc>
          <w:tcPr>
            <w:tcW w:w="1186" w:type="pct"/>
            <w:vAlign w:val="center"/>
            <w:hideMark/>
          </w:tcPr>
          <w:p w14:paraId="3325CF35" w14:textId="77777777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3. 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ผู้เรียนในอนาคต และ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นักศึกษาปัจจุบัน</w:t>
            </w:r>
          </w:p>
        </w:tc>
        <w:tc>
          <w:tcPr>
            <w:tcW w:w="1521" w:type="pct"/>
            <w:vAlign w:val="center"/>
            <w:hideMark/>
          </w:tcPr>
          <w:p w14:paraId="4C8AE238" w14:textId="77777777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>"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 xml:space="preserve">อยากเรียนเทคโนโลยีที่เป็น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 xml:space="preserve">Modern Stack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>เช่น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 xml:space="preserve"> AI, Cloud Native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>และเน้นการทำโปรเจกต์จริง (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 xml:space="preserve">Project-based)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>ที่นำไปใส่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 xml:space="preserve"> Portfolio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>ได้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>"</w:t>
            </w:r>
          </w:p>
        </w:tc>
        <w:tc>
          <w:tcPr>
            <w:tcW w:w="1412" w:type="pct"/>
            <w:vAlign w:val="center"/>
            <w:hideMark/>
          </w:tcPr>
          <w:p w14:paraId="07156081" w14:textId="77777777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บูรณาการ 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Generative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AI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และ 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Cloud Technology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เข้ากับกระบวนการเรียนรู้เน้นโครงงานจริง (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Project-based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Learning)</w:t>
            </w:r>
          </w:p>
        </w:tc>
        <w:tc>
          <w:tcPr>
            <w:tcW w:w="880" w:type="pct"/>
            <w:vAlign w:val="center"/>
            <w:hideMark/>
          </w:tcPr>
          <w:p w14:paraId="0FC2FD93" w14:textId="0FD31DC8" w:rsidR="00CF6ECB" w:rsidRPr="00CF6ECB" w:rsidRDefault="00CF6ECB" w:rsidP="00CF6ECB">
            <w:pPr>
              <w:jc w:val="both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PLO6 </w:t>
            </w:r>
            <w:r w:rsidRPr="00CF6EC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  <w:p w14:paraId="5A23E664" w14:textId="468698CA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PLO10 </w:t>
            </w:r>
          </w:p>
        </w:tc>
      </w:tr>
      <w:tr w:rsidR="00CF6ECB" w:rsidRPr="00CF6ECB" w14:paraId="0EB8DD7B" w14:textId="77777777" w:rsidTr="00787BE1">
        <w:trPr>
          <w:trHeight w:val="2934"/>
        </w:trPr>
        <w:tc>
          <w:tcPr>
            <w:tcW w:w="1186" w:type="pct"/>
            <w:vAlign w:val="center"/>
            <w:hideMark/>
          </w:tcPr>
          <w:p w14:paraId="353BB084" w14:textId="34F177BA" w:rsidR="00CF6ECB" w:rsidRPr="00CF6ECB" w:rsidRDefault="00CF6ECB" w:rsidP="00CF6ECB">
            <w:pPr>
              <w:jc w:val="both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lastRenderedPageBreak/>
              <w:t xml:space="preserve">4. </w:t>
            </w: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สังคมและชุมชน</w:t>
            </w:r>
            <w:r w:rsidRPr="00CF6EC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  <w:p w14:paraId="14A22B80" w14:textId="4DEF777E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>(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>พื้นที่จังหวัดปทุมธานีและใกล้เคียง)</w:t>
            </w:r>
          </w:p>
        </w:tc>
        <w:tc>
          <w:tcPr>
            <w:tcW w:w="1521" w:type="pct"/>
            <w:vAlign w:val="center"/>
            <w:hideMark/>
          </w:tcPr>
          <w:p w14:paraId="2C6B8BB1" w14:textId="77777777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>"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 xml:space="preserve">อยากให้มีนวัตกรรมซอฟต์แวร์ หรือ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 xml:space="preserve">Smart Application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>เข้ามาช่วยจัดการระบบชุมชน เช่น การจัดการขยะ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 xml:space="preserve"> 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  <w:cs/>
              </w:rPr>
              <w:t>หรือระบบช่วยเหลือผู้สูงอายุในท้องถิ่น</w:t>
            </w:r>
            <w:r w:rsidRPr="00CF6ECB">
              <w:rPr>
                <w:rFonts w:ascii="TH SarabunPSK" w:eastAsia="Times New Roman" w:hAnsi="TH SarabunPSK" w:cs="TH SarabunPSK"/>
                <w:i/>
                <w:iCs/>
                <w:color w:val="000000"/>
                <w:sz w:val="32"/>
                <w:szCs w:val="32"/>
              </w:rPr>
              <w:t>"</w:t>
            </w:r>
          </w:p>
        </w:tc>
        <w:tc>
          <w:tcPr>
            <w:tcW w:w="1412" w:type="pct"/>
            <w:vAlign w:val="center"/>
            <w:hideMark/>
          </w:tcPr>
          <w:p w14:paraId="34DAD600" w14:textId="77777777" w:rsidR="00CF6ECB" w:rsidRPr="00CF6ECB" w:rsidRDefault="00CF6ECB" w:rsidP="00CF6ECB">
            <w:pPr>
              <w:jc w:val="both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กำหนดโจทย์การเรียนรู้และโปรเจกต์รายวิชาให้มุ่งเน้นการสร้างสรรค์ นวัตกรรม/ซอฟต์แวร์เพื่อแก้ปัญหาและยกระดับคุณภาพชีวิตของชุมชนท้องถิ่น</w:t>
            </w:r>
          </w:p>
        </w:tc>
        <w:tc>
          <w:tcPr>
            <w:tcW w:w="880" w:type="pct"/>
            <w:vAlign w:val="center"/>
            <w:hideMark/>
          </w:tcPr>
          <w:p w14:paraId="2887BD0C" w14:textId="58B8FEEF" w:rsidR="00CF6ECB" w:rsidRPr="00CF6ECB" w:rsidRDefault="00CF6ECB" w:rsidP="00CF6ECB">
            <w:pPr>
              <w:jc w:val="both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F6EC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PLO8</w:t>
            </w:r>
            <w:r w:rsidRPr="00CF6EC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  <w:p w14:paraId="4A508987" w14:textId="7A6C33C5" w:rsidR="00CF6ECB" w:rsidRPr="00CF6ECB" w:rsidRDefault="00CF6ECB" w:rsidP="00CF6ECB">
            <w:pPr>
              <w:ind w:firstLineChars="100" w:firstLine="220"/>
              <w:jc w:val="right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CF6EC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</w:tbl>
    <w:p w14:paraId="0F6A8DEF" w14:textId="77777777" w:rsidR="00CF6ECB" w:rsidRPr="001C600A" w:rsidRDefault="00CF6ECB" w:rsidP="00CF6ECB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7A06840F" w14:textId="5AC7A2AE" w:rsidR="001C600A" w:rsidRPr="001C600A" w:rsidRDefault="00CF6ECB" w:rsidP="001C600A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2.2.</w:t>
      </w:r>
      <w:r w:rsidR="001C600A" w:rsidRPr="001C600A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="001C600A" w:rsidRPr="001C600A">
        <w:rPr>
          <w:rFonts w:ascii="TH SarabunPSK" w:hAnsi="TH SarabunPSK" w:cs="TH SarabunPSK"/>
          <w:b/>
          <w:bCs/>
          <w:sz w:val="32"/>
          <w:szCs w:val="32"/>
          <w:cs/>
        </w:rPr>
        <w:t>สรุปรายงานการประชุมรับฟังความคิดเห็น (วิพากษ์หลักสูตร)</w:t>
      </w:r>
    </w:p>
    <w:p w14:paraId="67053932" w14:textId="77777777" w:rsidR="001C600A" w:rsidRPr="001C600A" w:rsidRDefault="001C600A" w:rsidP="001C600A">
      <w:pPr>
        <w:numPr>
          <w:ilvl w:val="0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C600A">
        <w:rPr>
          <w:rFonts w:ascii="TH SarabunPSK" w:hAnsi="TH SarabunPSK" w:cs="TH SarabunPSK"/>
          <w:b/>
          <w:bCs/>
          <w:sz w:val="32"/>
          <w:szCs w:val="32"/>
          <w:cs/>
        </w:rPr>
        <w:t>วัน-เวลาที่จัดกิจกรรม:</w:t>
      </w:r>
      <w:r w:rsidRPr="001C600A">
        <w:rPr>
          <w:rFonts w:ascii="TH SarabunPSK" w:hAnsi="TH SarabunPSK" w:cs="TH SarabunPSK"/>
          <w:sz w:val="32"/>
          <w:szCs w:val="32"/>
        </w:rPr>
        <w:t xml:space="preserve"> </w:t>
      </w:r>
      <w:r w:rsidRPr="001C600A">
        <w:rPr>
          <w:rFonts w:ascii="TH SarabunPSK" w:hAnsi="TH SarabunPSK" w:cs="TH SarabunPSK"/>
          <w:sz w:val="32"/>
          <w:szCs w:val="32"/>
          <w:cs/>
        </w:rPr>
        <w:t xml:space="preserve">วันพุธที่ </w:t>
      </w:r>
      <w:r w:rsidRPr="001C600A">
        <w:rPr>
          <w:rFonts w:ascii="TH SarabunPSK" w:hAnsi="TH SarabunPSK" w:cs="TH SarabunPSK"/>
          <w:sz w:val="32"/>
          <w:szCs w:val="32"/>
        </w:rPr>
        <w:t xml:space="preserve">18 </w:t>
      </w:r>
      <w:r w:rsidRPr="001C600A">
        <w:rPr>
          <w:rFonts w:ascii="TH SarabunPSK" w:hAnsi="TH SarabunPSK" w:cs="TH SarabunPSK"/>
          <w:sz w:val="32"/>
          <w:szCs w:val="32"/>
          <w:cs/>
        </w:rPr>
        <w:t xml:space="preserve">มีนาคม </w:t>
      </w:r>
      <w:r w:rsidRPr="001C600A">
        <w:rPr>
          <w:rFonts w:ascii="TH SarabunPSK" w:hAnsi="TH SarabunPSK" w:cs="TH SarabunPSK"/>
          <w:sz w:val="32"/>
          <w:szCs w:val="32"/>
        </w:rPr>
        <w:t xml:space="preserve">2569 </w:t>
      </w:r>
      <w:r w:rsidRPr="001C600A">
        <w:rPr>
          <w:rFonts w:ascii="TH SarabunPSK" w:hAnsi="TH SarabunPSK" w:cs="TH SarabunPSK"/>
          <w:sz w:val="32"/>
          <w:szCs w:val="32"/>
          <w:cs/>
        </w:rPr>
        <w:t xml:space="preserve">เวลา </w:t>
      </w:r>
      <w:r w:rsidRPr="001C600A">
        <w:rPr>
          <w:rFonts w:ascii="TH SarabunPSK" w:hAnsi="TH SarabunPSK" w:cs="TH SarabunPSK"/>
          <w:sz w:val="32"/>
          <w:szCs w:val="32"/>
        </w:rPr>
        <w:t xml:space="preserve">08.30 – 17.30 </w:t>
      </w:r>
      <w:r w:rsidRPr="001C600A">
        <w:rPr>
          <w:rFonts w:ascii="TH SarabunPSK" w:hAnsi="TH SarabunPSK" w:cs="TH SarabunPSK"/>
          <w:sz w:val="32"/>
          <w:szCs w:val="32"/>
          <w:cs/>
        </w:rPr>
        <w:t>น.</w:t>
      </w:r>
    </w:p>
    <w:p w14:paraId="4E7015D8" w14:textId="77777777" w:rsidR="001C600A" w:rsidRPr="001C600A" w:rsidRDefault="001C600A" w:rsidP="001C600A">
      <w:pPr>
        <w:numPr>
          <w:ilvl w:val="0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C600A">
        <w:rPr>
          <w:rFonts w:ascii="TH SarabunPSK" w:hAnsi="TH SarabunPSK" w:cs="TH SarabunPSK"/>
          <w:b/>
          <w:bCs/>
          <w:sz w:val="32"/>
          <w:szCs w:val="32"/>
          <w:cs/>
        </w:rPr>
        <w:t>สถานที่:</w:t>
      </w:r>
      <w:r w:rsidRPr="001C600A">
        <w:rPr>
          <w:rFonts w:ascii="TH SarabunPSK" w:hAnsi="TH SarabunPSK" w:cs="TH SarabunPSK"/>
          <w:sz w:val="32"/>
          <w:szCs w:val="32"/>
        </w:rPr>
        <w:t xml:space="preserve"> </w:t>
      </w:r>
      <w:r w:rsidRPr="001C600A">
        <w:rPr>
          <w:rFonts w:ascii="TH SarabunPSK" w:hAnsi="TH SarabunPSK" w:cs="TH SarabunPSK"/>
          <w:sz w:val="32"/>
          <w:szCs w:val="32"/>
          <w:cs/>
        </w:rPr>
        <w:t xml:space="preserve">ณ ห้องประชุมการเวก อาคาร </w:t>
      </w:r>
      <w:r w:rsidRPr="001C600A">
        <w:rPr>
          <w:rFonts w:ascii="TH SarabunPSK" w:hAnsi="TH SarabunPSK" w:cs="TH SarabunPSK"/>
          <w:sz w:val="32"/>
          <w:szCs w:val="32"/>
        </w:rPr>
        <w:t xml:space="preserve">5 </w:t>
      </w:r>
      <w:r w:rsidRPr="001C600A">
        <w:rPr>
          <w:rFonts w:ascii="TH SarabunPSK" w:hAnsi="TH SarabunPSK" w:cs="TH SarabunPSK"/>
          <w:sz w:val="32"/>
          <w:szCs w:val="32"/>
          <w:cs/>
        </w:rPr>
        <w:t>คณะวิทยาศาสตร์และเทคโนโลยี มหาวิทยาลัยราชภัฏวไลยอลงกรณ์ ในพระบรมราชูปถัมภ์</w:t>
      </w:r>
    </w:p>
    <w:p w14:paraId="3D02E1C6" w14:textId="77777777" w:rsidR="001C600A" w:rsidRPr="001C600A" w:rsidRDefault="001C600A" w:rsidP="001C600A">
      <w:pPr>
        <w:numPr>
          <w:ilvl w:val="0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C600A">
        <w:rPr>
          <w:rFonts w:ascii="TH SarabunPSK" w:hAnsi="TH SarabunPSK" w:cs="TH SarabunPSK"/>
          <w:b/>
          <w:bCs/>
          <w:sz w:val="32"/>
          <w:szCs w:val="32"/>
          <w:cs/>
        </w:rPr>
        <w:t>รายนามผู้ทรงคุณวุฒิผู้ให้ข้อเสนอแนะ:</w:t>
      </w:r>
    </w:p>
    <w:p w14:paraId="329C4EC2" w14:textId="77777777" w:rsidR="001C600A" w:rsidRPr="001C600A" w:rsidRDefault="001C600A" w:rsidP="001C600A">
      <w:pPr>
        <w:numPr>
          <w:ilvl w:val="1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C600A">
        <w:rPr>
          <w:rFonts w:ascii="TH SarabunPSK" w:hAnsi="TH SarabunPSK" w:cs="TH SarabunPSK"/>
          <w:b/>
          <w:bCs/>
          <w:sz w:val="32"/>
          <w:szCs w:val="32"/>
          <w:cs/>
        </w:rPr>
        <w:t>ผศ.ยุพิน พวกยะ</w:t>
      </w:r>
      <w:r w:rsidRPr="001C600A">
        <w:rPr>
          <w:rFonts w:ascii="TH SarabunPSK" w:hAnsi="TH SarabunPSK" w:cs="TH SarabunPSK"/>
          <w:sz w:val="32"/>
          <w:szCs w:val="32"/>
        </w:rPr>
        <w:t xml:space="preserve"> (</w:t>
      </w:r>
      <w:r w:rsidRPr="001C600A">
        <w:rPr>
          <w:rFonts w:ascii="TH SarabunPSK" w:hAnsi="TH SarabunPSK" w:cs="TH SarabunPSK"/>
          <w:sz w:val="32"/>
          <w:szCs w:val="32"/>
          <w:cs/>
        </w:rPr>
        <w:t>มรภ.พระนครศรีอยุธยา) – ผู้ทรงคุณวุฒิด้านมาตรฐานหลักสูตรและการประกันคุณภาพ</w:t>
      </w:r>
    </w:p>
    <w:p w14:paraId="31863C8C" w14:textId="77777777" w:rsidR="001C600A" w:rsidRPr="001C600A" w:rsidRDefault="001C600A" w:rsidP="001C600A">
      <w:pPr>
        <w:numPr>
          <w:ilvl w:val="1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C600A">
        <w:rPr>
          <w:rFonts w:ascii="TH SarabunPSK" w:hAnsi="TH SarabunPSK" w:cs="TH SarabunPSK"/>
          <w:b/>
          <w:bCs/>
          <w:sz w:val="32"/>
          <w:szCs w:val="32"/>
          <w:cs/>
        </w:rPr>
        <w:t>ผศ.ดร.วสิศ ลิ้มประเสริฐ</w:t>
      </w:r>
      <w:r w:rsidRPr="001C600A">
        <w:rPr>
          <w:rFonts w:ascii="TH SarabunPSK" w:hAnsi="TH SarabunPSK" w:cs="TH SarabunPSK"/>
          <w:sz w:val="32"/>
          <w:szCs w:val="32"/>
        </w:rPr>
        <w:t xml:space="preserve"> (</w:t>
      </w:r>
      <w:r w:rsidRPr="001C600A">
        <w:rPr>
          <w:rFonts w:ascii="TH SarabunPSK" w:hAnsi="TH SarabunPSK" w:cs="TH SarabunPSK"/>
          <w:sz w:val="32"/>
          <w:szCs w:val="32"/>
          <w:cs/>
        </w:rPr>
        <w:t>มหาวิทยาลัยธรรมศาสตร์) – ผู้ทรงคุณวุฒิด้านวิทยาศาสตร์และนวัตกรรมข้อมูล</w:t>
      </w:r>
    </w:p>
    <w:p w14:paraId="05CD990F" w14:textId="77777777" w:rsidR="001C600A" w:rsidRPr="001C600A" w:rsidRDefault="001C600A" w:rsidP="001C600A">
      <w:pPr>
        <w:numPr>
          <w:ilvl w:val="1"/>
          <w:numId w:val="3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C600A">
        <w:rPr>
          <w:rFonts w:ascii="TH SarabunPSK" w:hAnsi="TH SarabunPSK" w:cs="TH SarabunPSK"/>
          <w:b/>
          <w:bCs/>
          <w:sz w:val="32"/>
          <w:szCs w:val="32"/>
          <w:cs/>
        </w:rPr>
        <w:t>คุณชัชจ์ ลมเชย</w:t>
      </w:r>
      <w:r w:rsidRPr="001C600A">
        <w:rPr>
          <w:rFonts w:ascii="TH SarabunPSK" w:hAnsi="TH SarabunPSK" w:cs="TH SarabunPSK"/>
          <w:sz w:val="32"/>
          <w:szCs w:val="32"/>
        </w:rPr>
        <w:t xml:space="preserve"> (</w:t>
      </w:r>
      <w:r w:rsidRPr="001C600A">
        <w:rPr>
          <w:rFonts w:ascii="TH SarabunPSK" w:hAnsi="TH SarabunPSK" w:cs="TH SarabunPSK"/>
          <w:sz w:val="32"/>
          <w:szCs w:val="32"/>
          <w:cs/>
        </w:rPr>
        <w:t>บริษัท เอส พี วี ไอ จำกัด) – ผู้ทรงคุณวุฒิภาคอุตสาหกรรมดิจิทัล (</w:t>
      </w:r>
      <w:r w:rsidRPr="001C600A">
        <w:rPr>
          <w:rFonts w:ascii="TH SarabunPSK" w:hAnsi="TH SarabunPSK" w:cs="TH SarabunPSK"/>
          <w:sz w:val="32"/>
          <w:szCs w:val="32"/>
        </w:rPr>
        <w:t>Apple Professional Learning Specialist)</w:t>
      </w:r>
    </w:p>
    <w:p w14:paraId="0E508DC4" w14:textId="77777777" w:rsidR="001C600A" w:rsidRPr="001C600A" w:rsidRDefault="001C600A" w:rsidP="001C600A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119DC62" w14:textId="77777777" w:rsidR="001C600A" w:rsidRPr="001C600A" w:rsidRDefault="001C600A" w:rsidP="001C600A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61264EC8" w14:textId="77777777" w:rsidR="00EC690E" w:rsidRDefault="00EC690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sectPr w:rsidR="00EC690E" w:rsidSect="00CF6ECB">
      <w:pgSz w:w="11909" w:h="16834"/>
      <w:pgMar w:top="2160" w:right="1440" w:bottom="1440" w:left="2160" w:header="1138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0BF18" w14:textId="77777777" w:rsidR="00113814" w:rsidRDefault="00113814">
      <w:r>
        <w:separator/>
      </w:r>
    </w:p>
  </w:endnote>
  <w:endnote w:type="continuationSeparator" w:id="0">
    <w:p w14:paraId="60658CF6" w14:textId="77777777" w:rsidR="00113814" w:rsidRDefault="00113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tarSymbol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A23F5" w14:textId="77777777" w:rsidR="00113814" w:rsidRDefault="00113814">
      <w:r>
        <w:separator/>
      </w:r>
    </w:p>
  </w:footnote>
  <w:footnote w:type="continuationSeparator" w:id="0">
    <w:p w14:paraId="2F8AE656" w14:textId="77777777" w:rsidR="00113814" w:rsidRDefault="001138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25DCA4"/>
    <w:multiLevelType w:val="singleLevel"/>
    <w:tmpl w:val="B725DCA4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EAA783B6"/>
    <w:multiLevelType w:val="singleLevel"/>
    <w:tmpl w:val="EAA783B6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BE36DC"/>
    <w:multiLevelType w:val="multilevel"/>
    <w:tmpl w:val="00BE36D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012769A6"/>
    <w:multiLevelType w:val="multilevel"/>
    <w:tmpl w:val="9E72134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BF14CAE"/>
    <w:multiLevelType w:val="multilevel"/>
    <w:tmpl w:val="D21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60EE4"/>
    <w:multiLevelType w:val="hybridMultilevel"/>
    <w:tmpl w:val="6B04F552"/>
    <w:lvl w:ilvl="0" w:tplc="B15234EA">
      <w:start w:val="5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97BD7"/>
    <w:multiLevelType w:val="multilevel"/>
    <w:tmpl w:val="6F323C8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/>
        <w:color w:val="auto"/>
      </w:rPr>
    </w:lvl>
    <w:lvl w:ilvl="1">
      <w:start w:val="3"/>
      <w:numFmt w:val="decimal"/>
      <w:lvlText w:val="%1.%2"/>
      <w:lvlJc w:val="left"/>
      <w:pPr>
        <w:ind w:left="830" w:hanging="48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142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77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248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283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354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389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4600" w:hanging="1800"/>
      </w:pPr>
      <w:rPr>
        <w:rFonts w:hint="default"/>
        <w:b/>
        <w:color w:val="auto"/>
      </w:rPr>
    </w:lvl>
  </w:abstractNum>
  <w:abstractNum w:abstractNumId="8" w15:restartNumberingAfterBreak="0">
    <w:nsid w:val="145530DD"/>
    <w:multiLevelType w:val="multilevel"/>
    <w:tmpl w:val="145530DD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1E333E53"/>
    <w:multiLevelType w:val="multilevel"/>
    <w:tmpl w:val="4B70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57254"/>
    <w:multiLevelType w:val="multilevel"/>
    <w:tmpl w:val="1F85725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/>
        <w:bCs/>
        <w:i w:val="0"/>
        <w:iCs w:val="0"/>
        <w:color w:val="auto"/>
        <w:sz w:val="32"/>
        <w:szCs w:val="32"/>
      </w:rPr>
    </w:lvl>
    <w:lvl w:ilvl="1">
      <w:start w:val="1"/>
      <w:numFmt w:val="decimal"/>
      <w:lvlText w:val="%1.%2."/>
      <w:lvlJc w:val="left"/>
      <w:pPr>
        <w:tabs>
          <w:tab w:val="left" w:pos="1080"/>
        </w:tabs>
        <w:ind w:left="792" w:hanging="432"/>
      </w:pPr>
      <w:rPr>
        <w:rFonts w:hint="default"/>
        <w:b/>
        <w:bCs/>
        <w:lang w:bidi="th-TH"/>
      </w:r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218B1701"/>
    <w:multiLevelType w:val="multilevel"/>
    <w:tmpl w:val="4746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F54DF"/>
    <w:multiLevelType w:val="multilevel"/>
    <w:tmpl w:val="6B8E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35134"/>
    <w:multiLevelType w:val="multilevel"/>
    <w:tmpl w:val="F68289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35A5106"/>
    <w:multiLevelType w:val="multilevel"/>
    <w:tmpl w:val="4CDE40D4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750" w:hanging="48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2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  <w:b/>
      </w:rPr>
    </w:lvl>
  </w:abstractNum>
  <w:abstractNum w:abstractNumId="15" w15:restartNumberingAfterBreak="0">
    <w:nsid w:val="3A41068A"/>
    <w:multiLevelType w:val="multilevel"/>
    <w:tmpl w:val="1870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F232C"/>
    <w:multiLevelType w:val="multilevel"/>
    <w:tmpl w:val="3FCF23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7" w15:restartNumberingAfterBreak="0">
    <w:nsid w:val="41841815"/>
    <w:multiLevelType w:val="multilevel"/>
    <w:tmpl w:val="170A48BE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75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  <w:b/>
      </w:rPr>
    </w:lvl>
  </w:abstractNum>
  <w:abstractNum w:abstractNumId="18" w15:restartNumberingAfterBreak="0">
    <w:nsid w:val="479A1F14"/>
    <w:multiLevelType w:val="hybridMultilevel"/>
    <w:tmpl w:val="8D1E34A2"/>
    <w:lvl w:ilvl="0" w:tplc="18FA745C">
      <w:start w:val="1"/>
      <w:numFmt w:val="bullet"/>
      <w:lvlText w:val="-"/>
      <w:lvlJc w:val="left"/>
      <w:pPr>
        <w:ind w:left="162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5EFB1196"/>
    <w:multiLevelType w:val="multilevel"/>
    <w:tmpl w:val="941EF1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63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  <w:b/>
      </w:rPr>
    </w:lvl>
  </w:abstractNum>
  <w:abstractNum w:abstractNumId="20" w15:restartNumberingAfterBreak="0">
    <w:nsid w:val="5F131919"/>
    <w:multiLevelType w:val="multilevel"/>
    <w:tmpl w:val="27A6875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63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  <w:b/>
      </w:rPr>
    </w:lvl>
  </w:abstractNum>
  <w:abstractNum w:abstractNumId="21" w15:restartNumberingAfterBreak="0">
    <w:nsid w:val="628975F5"/>
    <w:multiLevelType w:val="multilevel"/>
    <w:tmpl w:val="628975F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0E08AE"/>
    <w:multiLevelType w:val="multilevel"/>
    <w:tmpl w:val="6D0E08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6D680DBB"/>
    <w:multiLevelType w:val="multilevel"/>
    <w:tmpl w:val="6D680DBB"/>
    <w:lvl w:ilvl="0">
      <w:start w:val="1"/>
      <w:numFmt w:val="decimal"/>
      <w:lvlText w:val="%1."/>
      <w:lvlJc w:val="left"/>
      <w:pPr>
        <w:ind w:left="162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797" w:hanging="528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2430" w:hanging="720"/>
      </w:pPr>
      <w:rPr>
        <w:rFonts w:hint="default"/>
        <w:b/>
        <w:bCs/>
        <w:color w:val="auto"/>
      </w:rPr>
    </w:lvl>
    <w:lvl w:ilvl="3">
      <w:start w:val="1"/>
      <w:numFmt w:val="decimal"/>
      <w:isLgl/>
      <w:lvlText w:val="%1.%2.%3.%4"/>
      <w:lvlJc w:val="left"/>
      <w:pPr>
        <w:ind w:left="19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69" w:hanging="1800"/>
      </w:pPr>
      <w:rPr>
        <w:rFonts w:hint="default"/>
      </w:rPr>
    </w:lvl>
  </w:abstractNum>
  <w:abstractNum w:abstractNumId="24" w15:restartNumberingAfterBreak="0">
    <w:nsid w:val="6EEE7438"/>
    <w:multiLevelType w:val="multilevel"/>
    <w:tmpl w:val="94B8C38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/>
        <w:color w:val="auto"/>
      </w:rPr>
    </w:lvl>
    <w:lvl w:ilvl="1">
      <w:start w:val="3"/>
      <w:numFmt w:val="decimal"/>
      <w:lvlText w:val="%1.%2"/>
      <w:lvlJc w:val="left"/>
      <w:pPr>
        <w:ind w:left="830" w:hanging="48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142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77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248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283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354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389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4600" w:hanging="1800"/>
      </w:pPr>
      <w:rPr>
        <w:rFonts w:hint="default"/>
        <w:b/>
        <w:color w:val="auto"/>
      </w:rPr>
    </w:lvl>
  </w:abstractNum>
  <w:abstractNum w:abstractNumId="25" w15:restartNumberingAfterBreak="0">
    <w:nsid w:val="732B1885"/>
    <w:multiLevelType w:val="multilevel"/>
    <w:tmpl w:val="BD2CC4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63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  <w:b/>
      </w:rPr>
    </w:lvl>
  </w:abstractNum>
  <w:abstractNum w:abstractNumId="26" w15:restartNumberingAfterBreak="0">
    <w:nsid w:val="77E30CD5"/>
    <w:multiLevelType w:val="multilevel"/>
    <w:tmpl w:val="77E30CD5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9EB7720"/>
    <w:multiLevelType w:val="multilevel"/>
    <w:tmpl w:val="C5F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E4BF9"/>
    <w:multiLevelType w:val="multilevel"/>
    <w:tmpl w:val="9A7C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64AD2"/>
    <w:multiLevelType w:val="multilevel"/>
    <w:tmpl w:val="3DF2FC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63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  <w:b/>
      </w:rPr>
    </w:lvl>
  </w:abstractNum>
  <w:num w:numId="1" w16cid:durableId="1222449534">
    <w:abstractNumId w:val="2"/>
  </w:num>
  <w:num w:numId="2" w16cid:durableId="1140148613">
    <w:abstractNumId w:val="10"/>
  </w:num>
  <w:num w:numId="3" w16cid:durableId="1063021098">
    <w:abstractNumId w:val="8"/>
  </w:num>
  <w:num w:numId="4" w16cid:durableId="2146267552">
    <w:abstractNumId w:val="16"/>
  </w:num>
  <w:num w:numId="5" w16cid:durableId="895899141">
    <w:abstractNumId w:val="26"/>
  </w:num>
  <w:num w:numId="6" w16cid:durableId="1150488390">
    <w:abstractNumId w:val="22"/>
  </w:num>
  <w:num w:numId="7" w16cid:durableId="1543517208">
    <w:abstractNumId w:val="3"/>
  </w:num>
  <w:num w:numId="8" w16cid:durableId="2112818915">
    <w:abstractNumId w:val="23"/>
  </w:num>
  <w:num w:numId="9" w16cid:durableId="1845591118">
    <w:abstractNumId w:val="1"/>
  </w:num>
  <w:num w:numId="10" w16cid:durableId="1350179588">
    <w:abstractNumId w:val="0"/>
  </w:num>
  <w:num w:numId="11" w16cid:durableId="427820594">
    <w:abstractNumId w:val="21"/>
  </w:num>
  <w:num w:numId="12" w16cid:durableId="1835876416">
    <w:abstractNumId w:val="6"/>
  </w:num>
  <w:num w:numId="13" w16cid:durableId="1085685454">
    <w:abstractNumId w:val="4"/>
  </w:num>
  <w:num w:numId="14" w16cid:durableId="921838676">
    <w:abstractNumId w:val="13"/>
  </w:num>
  <w:num w:numId="15" w16cid:durableId="289096320">
    <w:abstractNumId w:val="29"/>
  </w:num>
  <w:num w:numId="16" w16cid:durableId="1023559611">
    <w:abstractNumId w:val="18"/>
  </w:num>
  <w:num w:numId="17" w16cid:durableId="2127893205">
    <w:abstractNumId w:val="17"/>
  </w:num>
  <w:num w:numId="18" w16cid:durableId="1224213835">
    <w:abstractNumId w:val="20"/>
  </w:num>
  <w:num w:numId="19" w16cid:durableId="766584696">
    <w:abstractNumId w:val="14"/>
  </w:num>
  <w:num w:numId="20" w16cid:durableId="885723430">
    <w:abstractNumId w:val="24"/>
  </w:num>
  <w:num w:numId="21" w16cid:durableId="1768573564">
    <w:abstractNumId w:val="7"/>
  </w:num>
  <w:num w:numId="22" w16cid:durableId="965355505">
    <w:abstractNumId w:val="19"/>
  </w:num>
  <w:num w:numId="23" w16cid:durableId="1235701313">
    <w:abstractNumId w:val="25"/>
  </w:num>
  <w:num w:numId="24" w16cid:durableId="175774170">
    <w:abstractNumId w:val="27"/>
  </w:num>
  <w:num w:numId="25" w16cid:durableId="1716126928">
    <w:abstractNumId w:val="15"/>
  </w:num>
  <w:num w:numId="26" w16cid:durableId="1745687529">
    <w:abstractNumId w:val="28"/>
  </w:num>
  <w:num w:numId="27" w16cid:durableId="2051177404">
    <w:abstractNumId w:val="5"/>
  </w:num>
  <w:num w:numId="28" w16cid:durableId="714433266">
    <w:abstractNumId w:val="12"/>
  </w:num>
  <w:num w:numId="29" w16cid:durableId="612060876">
    <w:abstractNumId w:val="11"/>
  </w:num>
  <w:num w:numId="30" w16cid:durableId="15446322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14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BDE"/>
    <w:rsid w:val="000031A1"/>
    <w:rsid w:val="0000549A"/>
    <w:rsid w:val="00006D76"/>
    <w:rsid w:val="00007291"/>
    <w:rsid w:val="00007E73"/>
    <w:rsid w:val="00007F73"/>
    <w:rsid w:val="000109B3"/>
    <w:rsid w:val="0001245B"/>
    <w:rsid w:val="00013DC8"/>
    <w:rsid w:val="000143AA"/>
    <w:rsid w:val="00014FC1"/>
    <w:rsid w:val="0001531A"/>
    <w:rsid w:val="000157DD"/>
    <w:rsid w:val="0001704F"/>
    <w:rsid w:val="000179BF"/>
    <w:rsid w:val="0002075C"/>
    <w:rsid w:val="0002568D"/>
    <w:rsid w:val="00025751"/>
    <w:rsid w:val="00025E4A"/>
    <w:rsid w:val="00027824"/>
    <w:rsid w:val="000302F2"/>
    <w:rsid w:val="00030928"/>
    <w:rsid w:val="00032F74"/>
    <w:rsid w:val="00033402"/>
    <w:rsid w:val="00037550"/>
    <w:rsid w:val="00040EAC"/>
    <w:rsid w:val="00045124"/>
    <w:rsid w:val="000459D3"/>
    <w:rsid w:val="000471E2"/>
    <w:rsid w:val="0005191F"/>
    <w:rsid w:val="0005246C"/>
    <w:rsid w:val="000524EF"/>
    <w:rsid w:val="000541CB"/>
    <w:rsid w:val="00055449"/>
    <w:rsid w:val="00056E54"/>
    <w:rsid w:val="00061798"/>
    <w:rsid w:val="0006271E"/>
    <w:rsid w:val="000708AB"/>
    <w:rsid w:val="000721DB"/>
    <w:rsid w:val="00072A1C"/>
    <w:rsid w:val="00080162"/>
    <w:rsid w:val="00082A57"/>
    <w:rsid w:val="000831C4"/>
    <w:rsid w:val="0008332A"/>
    <w:rsid w:val="000835C8"/>
    <w:rsid w:val="00084E22"/>
    <w:rsid w:val="00086296"/>
    <w:rsid w:val="00086D6C"/>
    <w:rsid w:val="00086D86"/>
    <w:rsid w:val="00087346"/>
    <w:rsid w:val="000902C5"/>
    <w:rsid w:val="00090523"/>
    <w:rsid w:val="00090559"/>
    <w:rsid w:val="00091136"/>
    <w:rsid w:val="0009261A"/>
    <w:rsid w:val="00093148"/>
    <w:rsid w:val="000947D6"/>
    <w:rsid w:val="000948E7"/>
    <w:rsid w:val="00095E8A"/>
    <w:rsid w:val="00097828"/>
    <w:rsid w:val="000A003C"/>
    <w:rsid w:val="000A19CB"/>
    <w:rsid w:val="000A221F"/>
    <w:rsid w:val="000A2C72"/>
    <w:rsid w:val="000A2D6F"/>
    <w:rsid w:val="000A2DBE"/>
    <w:rsid w:val="000A54BA"/>
    <w:rsid w:val="000B05CC"/>
    <w:rsid w:val="000B11EB"/>
    <w:rsid w:val="000B15DC"/>
    <w:rsid w:val="000B171F"/>
    <w:rsid w:val="000B1F85"/>
    <w:rsid w:val="000B2267"/>
    <w:rsid w:val="000B2AFC"/>
    <w:rsid w:val="000B2CA4"/>
    <w:rsid w:val="000B3E11"/>
    <w:rsid w:val="000B71A0"/>
    <w:rsid w:val="000C0E0A"/>
    <w:rsid w:val="000C344C"/>
    <w:rsid w:val="000C5128"/>
    <w:rsid w:val="000C5B84"/>
    <w:rsid w:val="000D10DF"/>
    <w:rsid w:val="000D157A"/>
    <w:rsid w:val="000D187E"/>
    <w:rsid w:val="000D1CC0"/>
    <w:rsid w:val="000D2FB6"/>
    <w:rsid w:val="000D355E"/>
    <w:rsid w:val="000D429F"/>
    <w:rsid w:val="000D608E"/>
    <w:rsid w:val="000D6CDC"/>
    <w:rsid w:val="000E1EAA"/>
    <w:rsid w:val="000E2256"/>
    <w:rsid w:val="000E5475"/>
    <w:rsid w:val="000E5CA8"/>
    <w:rsid w:val="000F0027"/>
    <w:rsid w:val="000F017A"/>
    <w:rsid w:val="000F1729"/>
    <w:rsid w:val="000F1C81"/>
    <w:rsid w:val="000F3050"/>
    <w:rsid w:val="000F3CFD"/>
    <w:rsid w:val="000F4B01"/>
    <w:rsid w:val="000F6A1E"/>
    <w:rsid w:val="000F7959"/>
    <w:rsid w:val="000F7AFB"/>
    <w:rsid w:val="00102743"/>
    <w:rsid w:val="00105353"/>
    <w:rsid w:val="0011048C"/>
    <w:rsid w:val="00110B79"/>
    <w:rsid w:val="00110BF1"/>
    <w:rsid w:val="001121A0"/>
    <w:rsid w:val="00113814"/>
    <w:rsid w:val="00115609"/>
    <w:rsid w:val="00115D99"/>
    <w:rsid w:val="0011763E"/>
    <w:rsid w:val="00120447"/>
    <w:rsid w:val="00121020"/>
    <w:rsid w:val="00121981"/>
    <w:rsid w:val="00123C89"/>
    <w:rsid w:val="00125798"/>
    <w:rsid w:val="001258B8"/>
    <w:rsid w:val="001260DA"/>
    <w:rsid w:val="00126216"/>
    <w:rsid w:val="001269CD"/>
    <w:rsid w:val="00127412"/>
    <w:rsid w:val="001275FF"/>
    <w:rsid w:val="001278D0"/>
    <w:rsid w:val="001301EF"/>
    <w:rsid w:val="001304FD"/>
    <w:rsid w:val="00130B81"/>
    <w:rsid w:val="0013103D"/>
    <w:rsid w:val="001312F8"/>
    <w:rsid w:val="00133FF8"/>
    <w:rsid w:val="00135787"/>
    <w:rsid w:val="001357E3"/>
    <w:rsid w:val="00141C25"/>
    <w:rsid w:val="001447EA"/>
    <w:rsid w:val="0014501E"/>
    <w:rsid w:val="00147041"/>
    <w:rsid w:val="001535FA"/>
    <w:rsid w:val="00155B70"/>
    <w:rsid w:val="00156DA6"/>
    <w:rsid w:val="00160045"/>
    <w:rsid w:val="00161CAA"/>
    <w:rsid w:val="00161F6E"/>
    <w:rsid w:val="00162BD1"/>
    <w:rsid w:val="001637A9"/>
    <w:rsid w:val="0016443A"/>
    <w:rsid w:val="0016496A"/>
    <w:rsid w:val="001651B6"/>
    <w:rsid w:val="00165506"/>
    <w:rsid w:val="0016595A"/>
    <w:rsid w:val="001663C9"/>
    <w:rsid w:val="0016741E"/>
    <w:rsid w:val="001674C7"/>
    <w:rsid w:val="00167A4C"/>
    <w:rsid w:val="001700C9"/>
    <w:rsid w:val="00170D0D"/>
    <w:rsid w:val="00174FC6"/>
    <w:rsid w:val="001755B9"/>
    <w:rsid w:val="001756FD"/>
    <w:rsid w:val="00175D2F"/>
    <w:rsid w:val="00176013"/>
    <w:rsid w:val="0017766D"/>
    <w:rsid w:val="0017788B"/>
    <w:rsid w:val="00180CF0"/>
    <w:rsid w:val="00183B88"/>
    <w:rsid w:val="00183E6E"/>
    <w:rsid w:val="00184107"/>
    <w:rsid w:val="00185923"/>
    <w:rsid w:val="00190119"/>
    <w:rsid w:val="00192267"/>
    <w:rsid w:val="00193363"/>
    <w:rsid w:val="00193A17"/>
    <w:rsid w:val="00194D00"/>
    <w:rsid w:val="00196DBD"/>
    <w:rsid w:val="0019780F"/>
    <w:rsid w:val="001A1993"/>
    <w:rsid w:val="001A3233"/>
    <w:rsid w:val="001A395C"/>
    <w:rsid w:val="001A3A40"/>
    <w:rsid w:val="001A4BB6"/>
    <w:rsid w:val="001A5EDE"/>
    <w:rsid w:val="001A6C4F"/>
    <w:rsid w:val="001A7972"/>
    <w:rsid w:val="001B0D8E"/>
    <w:rsid w:val="001B16A8"/>
    <w:rsid w:val="001B2ABD"/>
    <w:rsid w:val="001B2DB3"/>
    <w:rsid w:val="001B305A"/>
    <w:rsid w:val="001B486F"/>
    <w:rsid w:val="001B4D95"/>
    <w:rsid w:val="001B5F45"/>
    <w:rsid w:val="001B6F0A"/>
    <w:rsid w:val="001B7F22"/>
    <w:rsid w:val="001C06CD"/>
    <w:rsid w:val="001C0A5D"/>
    <w:rsid w:val="001C0DFB"/>
    <w:rsid w:val="001C101D"/>
    <w:rsid w:val="001C2454"/>
    <w:rsid w:val="001C38C6"/>
    <w:rsid w:val="001C4A1C"/>
    <w:rsid w:val="001C4C45"/>
    <w:rsid w:val="001C5B3B"/>
    <w:rsid w:val="001C600A"/>
    <w:rsid w:val="001C69D0"/>
    <w:rsid w:val="001D0009"/>
    <w:rsid w:val="001D119B"/>
    <w:rsid w:val="001D14C3"/>
    <w:rsid w:val="001D1EE8"/>
    <w:rsid w:val="001D2A68"/>
    <w:rsid w:val="001D3F59"/>
    <w:rsid w:val="001D5B7B"/>
    <w:rsid w:val="001D5D66"/>
    <w:rsid w:val="001D6A2E"/>
    <w:rsid w:val="001D73C3"/>
    <w:rsid w:val="001E11A3"/>
    <w:rsid w:val="001E23F0"/>
    <w:rsid w:val="001E4A5F"/>
    <w:rsid w:val="001E4E2C"/>
    <w:rsid w:val="001E6684"/>
    <w:rsid w:val="001F0E41"/>
    <w:rsid w:val="001F353D"/>
    <w:rsid w:val="001F35BB"/>
    <w:rsid w:val="001F4AD9"/>
    <w:rsid w:val="001F7CB3"/>
    <w:rsid w:val="001F7D6D"/>
    <w:rsid w:val="002021C0"/>
    <w:rsid w:val="00204F42"/>
    <w:rsid w:val="00206857"/>
    <w:rsid w:val="0021390A"/>
    <w:rsid w:val="0021667A"/>
    <w:rsid w:val="00216874"/>
    <w:rsid w:val="00220C0C"/>
    <w:rsid w:val="00220E4E"/>
    <w:rsid w:val="00220E8D"/>
    <w:rsid w:val="002220F4"/>
    <w:rsid w:val="002221F7"/>
    <w:rsid w:val="00222D6F"/>
    <w:rsid w:val="00223393"/>
    <w:rsid w:val="002244BE"/>
    <w:rsid w:val="00224BA6"/>
    <w:rsid w:val="00225CA3"/>
    <w:rsid w:val="002279D7"/>
    <w:rsid w:val="00230A99"/>
    <w:rsid w:val="00230B71"/>
    <w:rsid w:val="0023154D"/>
    <w:rsid w:val="00231FCC"/>
    <w:rsid w:val="002322B6"/>
    <w:rsid w:val="00232ADD"/>
    <w:rsid w:val="00234576"/>
    <w:rsid w:val="00234C95"/>
    <w:rsid w:val="002355EB"/>
    <w:rsid w:val="002407B7"/>
    <w:rsid w:val="00242E83"/>
    <w:rsid w:val="00244005"/>
    <w:rsid w:val="00244EEA"/>
    <w:rsid w:val="00245A75"/>
    <w:rsid w:val="0024732A"/>
    <w:rsid w:val="00247B8C"/>
    <w:rsid w:val="00247DAF"/>
    <w:rsid w:val="0025199A"/>
    <w:rsid w:val="00251DF5"/>
    <w:rsid w:val="00253736"/>
    <w:rsid w:val="00253C77"/>
    <w:rsid w:val="00253DE7"/>
    <w:rsid w:val="00253F55"/>
    <w:rsid w:val="00257751"/>
    <w:rsid w:val="0026038F"/>
    <w:rsid w:val="002604BB"/>
    <w:rsid w:val="002604DC"/>
    <w:rsid w:val="002604FE"/>
    <w:rsid w:val="00260E9A"/>
    <w:rsid w:val="0026106A"/>
    <w:rsid w:val="00261D73"/>
    <w:rsid w:val="0026263A"/>
    <w:rsid w:val="00262D6C"/>
    <w:rsid w:val="00266E2E"/>
    <w:rsid w:val="00267500"/>
    <w:rsid w:val="00267FD4"/>
    <w:rsid w:val="00270E14"/>
    <w:rsid w:val="00272B69"/>
    <w:rsid w:val="00274B25"/>
    <w:rsid w:val="00276D6C"/>
    <w:rsid w:val="002770C9"/>
    <w:rsid w:val="0028336C"/>
    <w:rsid w:val="00284056"/>
    <w:rsid w:val="00284764"/>
    <w:rsid w:val="00290F61"/>
    <w:rsid w:val="00294BFC"/>
    <w:rsid w:val="00295531"/>
    <w:rsid w:val="0029596B"/>
    <w:rsid w:val="002960B9"/>
    <w:rsid w:val="00297049"/>
    <w:rsid w:val="002979DC"/>
    <w:rsid w:val="002A2286"/>
    <w:rsid w:val="002A3037"/>
    <w:rsid w:val="002A3141"/>
    <w:rsid w:val="002A37EF"/>
    <w:rsid w:val="002A4D9B"/>
    <w:rsid w:val="002A58EB"/>
    <w:rsid w:val="002A6B70"/>
    <w:rsid w:val="002A74E5"/>
    <w:rsid w:val="002B19AC"/>
    <w:rsid w:val="002B21EC"/>
    <w:rsid w:val="002B23CE"/>
    <w:rsid w:val="002B261F"/>
    <w:rsid w:val="002B3378"/>
    <w:rsid w:val="002B3D3F"/>
    <w:rsid w:val="002B4615"/>
    <w:rsid w:val="002B4DE0"/>
    <w:rsid w:val="002B4E00"/>
    <w:rsid w:val="002C0A22"/>
    <w:rsid w:val="002C247A"/>
    <w:rsid w:val="002C2A25"/>
    <w:rsid w:val="002C32CF"/>
    <w:rsid w:val="002C3326"/>
    <w:rsid w:val="002C4713"/>
    <w:rsid w:val="002C4F08"/>
    <w:rsid w:val="002C5178"/>
    <w:rsid w:val="002D0519"/>
    <w:rsid w:val="002D1E02"/>
    <w:rsid w:val="002D2A00"/>
    <w:rsid w:val="002D2D40"/>
    <w:rsid w:val="002D3C58"/>
    <w:rsid w:val="002D407F"/>
    <w:rsid w:val="002D7A3F"/>
    <w:rsid w:val="002E0716"/>
    <w:rsid w:val="002E0D81"/>
    <w:rsid w:val="002E13A1"/>
    <w:rsid w:val="002E7D5E"/>
    <w:rsid w:val="002F0454"/>
    <w:rsid w:val="002F1FF4"/>
    <w:rsid w:val="002F2823"/>
    <w:rsid w:val="002F2EB9"/>
    <w:rsid w:val="002F320A"/>
    <w:rsid w:val="002F382F"/>
    <w:rsid w:val="002F438E"/>
    <w:rsid w:val="002F5CF6"/>
    <w:rsid w:val="002F5D7D"/>
    <w:rsid w:val="002F6A31"/>
    <w:rsid w:val="002F708D"/>
    <w:rsid w:val="00302621"/>
    <w:rsid w:val="003038F6"/>
    <w:rsid w:val="003044B7"/>
    <w:rsid w:val="00304948"/>
    <w:rsid w:val="00304BDE"/>
    <w:rsid w:val="00304D3F"/>
    <w:rsid w:val="00305F13"/>
    <w:rsid w:val="00307490"/>
    <w:rsid w:val="003102F2"/>
    <w:rsid w:val="00310661"/>
    <w:rsid w:val="00310F04"/>
    <w:rsid w:val="00316D17"/>
    <w:rsid w:val="0031739E"/>
    <w:rsid w:val="00321500"/>
    <w:rsid w:val="00323CB9"/>
    <w:rsid w:val="003269FE"/>
    <w:rsid w:val="00327998"/>
    <w:rsid w:val="00330081"/>
    <w:rsid w:val="00331336"/>
    <w:rsid w:val="00331550"/>
    <w:rsid w:val="00331887"/>
    <w:rsid w:val="00333623"/>
    <w:rsid w:val="0033387E"/>
    <w:rsid w:val="00333E35"/>
    <w:rsid w:val="00334B88"/>
    <w:rsid w:val="00335517"/>
    <w:rsid w:val="00335DFB"/>
    <w:rsid w:val="00335FD5"/>
    <w:rsid w:val="003360FD"/>
    <w:rsid w:val="003363DA"/>
    <w:rsid w:val="00340CCC"/>
    <w:rsid w:val="00341662"/>
    <w:rsid w:val="00342D77"/>
    <w:rsid w:val="00343171"/>
    <w:rsid w:val="00344935"/>
    <w:rsid w:val="00344D06"/>
    <w:rsid w:val="003452B9"/>
    <w:rsid w:val="0034734C"/>
    <w:rsid w:val="00347E5C"/>
    <w:rsid w:val="003500EC"/>
    <w:rsid w:val="00352463"/>
    <w:rsid w:val="00352F8F"/>
    <w:rsid w:val="00357E5D"/>
    <w:rsid w:val="00357FC7"/>
    <w:rsid w:val="00360465"/>
    <w:rsid w:val="003616A3"/>
    <w:rsid w:val="003622EB"/>
    <w:rsid w:val="003628D5"/>
    <w:rsid w:val="00363187"/>
    <w:rsid w:val="00363ED9"/>
    <w:rsid w:val="003646B5"/>
    <w:rsid w:val="003650CB"/>
    <w:rsid w:val="003652FD"/>
    <w:rsid w:val="00365539"/>
    <w:rsid w:val="00367356"/>
    <w:rsid w:val="0037037F"/>
    <w:rsid w:val="003704D0"/>
    <w:rsid w:val="0037075F"/>
    <w:rsid w:val="0037092D"/>
    <w:rsid w:val="00370A78"/>
    <w:rsid w:val="00373C67"/>
    <w:rsid w:val="0037467F"/>
    <w:rsid w:val="0037618D"/>
    <w:rsid w:val="003767CD"/>
    <w:rsid w:val="003775EA"/>
    <w:rsid w:val="00377E87"/>
    <w:rsid w:val="00377F70"/>
    <w:rsid w:val="00380B50"/>
    <w:rsid w:val="00381425"/>
    <w:rsid w:val="00381C67"/>
    <w:rsid w:val="00382E18"/>
    <w:rsid w:val="00383F31"/>
    <w:rsid w:val="0038459B"/>
    <w:rsid w:val="00385BC4"/>
    <w:rsid w:val="0038716B"/>
    <w:rsid w:val="00387A42"/>
    <w:rsid w:val="00387EC6"/>
    <w:rsid w:val="0039212E"/>
    <w:rsid w:val="003922D1"/>
    <w:rsid w:val="003955E5"/>
    <w:rsid w:val="00396367"/>
    <w:rsid w:val="00397D42"/>
    <w:rsid w:val="003A0E67"/>
    <w:rsid w:val="003A11F8"/>
    <w:rsid w:val="003A2B08"/>
    <w:rsid w:val="003A426D"/>
    <w:rsid w:val="003A674B"/>
    <w:rsid w:val="003A74C0"/>
    <w:rsid w:val="003B4A28"/>
    <w:rsid w:val="003B5361"/>
    <w:rsid w:val="003B7CDA"/>
    <w:rsid w:val="003C03B0"/>
    <w:rsid w:val="003C0FE1"/>
    <w:rsid w:val="003C279C"/>
    <w:rsid w:val="003C3838"/>
    <w:rsid w:val="003C39B6"/>
    <w:rsid w:val="003C3F91"/>
    <w:rsid w:val="003C47B4"/>
    <w:rsid w:val="003C4AF8"/>
    <w:rsid w:val="003C634F"/>
    <w:rsid w:val="003C6387"/>
    <w:rsid w:val="003D0405"/>
    <w:rsid w:val="003D39CC"/>
    <w:rsid w:val="003D4EAF"/>
    <w:rsid w:val="003E0AA8"/>
    <w:rsid w:val="003E114F"/>
    <w:rsid w:val="003E155E"/>
    <w:rsid w:val="003E235E"/>
    <w:rsid w:val="003E3DA6"/>
    <w:rsid w:val="003E3FB0"/>
    <w:rsid w:val="003E5B32"/>
    <w:rsid w:val="003E69D7"/>
    <w:rsid w:val="003E6B9C"/>
    <w:rsid w:val="003E7AAB"/>
    <w:rsid w:val="003F0EA0"/>
    <w:rsid w:val="003F1453"/>
    <w:rsid w:val="003F1F29"/>
    <w:rsid w:val="003F548F"/>
    <w:rsid w:val="003F5FE1"/>
    <w:rsid w:val="003F7675"/>
    <w:rsid w:val="004020D8"/>
    <w:rsid w:val="004032CB"/>
    <w:rsid w:val="00404FC5"/>
    <w:rsid w:val="00405F1E"/>
    <w:rsid w:val="00406B64"/>
    <w:rsid w:val="0041115F"/>
    <w:rsid w:val="0041153F"/>
    <w:rsid w:val="0041467B"/>
    <w:rsid w:val="004155BA"/>
    <w:rsid w:val="004159BF"/>
    <w:rsid w:val="004161B0"/>
    <w:rsid w:val="0041650A"/>
    <w:rsid w:val="004201D6"/>
    <w:rsid w:val="00420301"/>
    <w:rsid w:val="00423261"/>
    <w:rsid w:val="00425903"/>
    <w:rsid w:val="00425996"/>
    <w:rsid w:val="00426C81"/>
    <w:rsid w:val="00431EDC"/>
    <w:rsid w:val="00432592"/>
    <w:rsid w:val="004339B3"/>
    <w:rsid w:val="0043528D"/>
    <w:rsid w:val="00435B01"/>
    <w:rsid w:val="00435ECE"/>
    <w:rsid w:val="00435EEB"/>
    <w:rsid w:val="004360DE"/>
    <w:rsid w:val="00437CF7"/>
    <w:rsid w:val="004451D1"/>
    <w:rsid w:val="004452A4"/>
    <w:rsid w:val="004465E3"/>
    <w:rsid w:val="00447037"/>
    <w:rsid w:val="004518A0"/>
    <w:rsid w:val="00451C07"/>
    <w:rsid w:val="00454E98"/>
    <w:rsid w:val="004570F0"/>
    <w:rsid w:val="0045737A"/>
    <w:rsid w:val="004613B1"/>
    <w:rsid w:val="00463315"/>
    <w:rsid w:val="00463A4B"/>
    <w:rsid w:val="004656BD"/>
    <w:rsid w:val="0046577A"/>
    <w:rsid w:val="00465C9C"/>
    <w:rsid w:val="00466FAA"/>
    <w:rsid w:val="00466FB8"/>
    <w:rsid w:val="004716E3"/>
    <w:rsid w:val="004727EA"/>
    <w:rsid w:val="00472B61"/>
    <w:rsid w:val="0047311A"/>
    <w:rsid w:val="004758B3"/>
    <w:rsid w:val="004834EF"/>
    <w:rsid w:val="00486250"/>
    <w:rsid w:val="004863F9"/>
    <w:rsid w:val="00487E23"/>
    <w:rsid w:val="00491038"/>
    <w:rsid w:val="0049124D"/>
    <w:rsid w:val="00493A00"/>
    <w:rsid w:val="004950DA"/>
    <w:rsid w:val="00495E6D"/>
    <w:rsid w:val="00496351"/>
    <w:rsid w:val="004A1159"/>
    <w:rsid w:val="004A190A"/>
    <w:rsid w:val="004A1AAD"/>
    <w:rsid w:val="004A1ADD"/>
    <w:rsid w:val="004A1C6F"/>
    <w:rsid w:val="004A2DF1"/>
    <w:rsid w:val="004A3227"/>
    <w:rsid w:val="004A343D"/>
    <w:rsid w:val="004A3B1D"/>
    <w:rsid w:val="004A3D03"/>
    <w:rsid w:val="004A4E6E"/>
    <w:rsid w:val="004A64C5"/>
    <w:rsid w:val="004A7C16"/>
    <w:rsid w:val="004B0973"/>
    <w:rsid w:val="004B1343"/>
    <w:rsid w:val="004B286C"/>
    <w:rsid w:val="004B3D8A"/>
    <w:rsid w:val="004B4E05"/>
    <w:rsid w:val="004B639C"/>
    <w:rsid w:val="004B6B4B"/>
    <w:rsid w:val="004B6FC5"/>
    <w:rsid w:val="004B750A"/>
    <w:rsid w:val="004C0299"/>
    <w:rsid w:val="004C2618"/>
    <w:rsid w:val="004C28FB"/>
    <w:rsid w:val="004C49E7"/>
    <w:rsid w:val="004C4AF6"/>
    <w:rsid w:val="004C62A6"/>
    <w:rsid w:val="004C63A2"/>
    <w:rsid w:val="004C675F"/>
    <w:rsid w:val="004C6E35"/>
    <w:rsid w:val="004D17C5"/>
    <w:rsid w:val="004D1B36"/>
    <w:rsid w:val="004D1D40"/>
    <w:rsid w:val="004D2D82"/>
    <w:rsid w:val="004D7BA9"/>
    <w:rsid w:val="004E0AA7"/>
    <w:rsid w:val="004E1D56"/>
    <w:rsid w:val="004E26E4"/>
    <w:rsid w:val="004E32A5"/>
    <w:rsid w:val="004E384E"/>
    <w:rsid w:val="004E54A4"/>
    <w:rsid w:val="004E6119"/>
    <w:rsid w:val="004E79D2"/>
    <w:rsid w:val="004E7D04"/>
    <w:rsid w:val="004E7D8A"/>
    <w:rsid w:val="004F124E"/>
    <w:rsid w:val="004F28DF"/>
    <w:rsid w:val="004F3478"/>
    <w:rsid w:val="004F3513"/>
    <w:rsid w:val="004F3DA3"/>
    <w:rsid w:val="004F4ABF"/>
    <w:rsid w:val="004F56F8"/>
    <w:rsid w:val="004F65E5"/>
    <w:rsid w:val="004F6AA8"/>
    <w:rsid w:val="004F7F9A"/>
    <w:rsid w:val="0050019E"/>
    <w:rsid w:val="00500348"/>
    <w:rsid w:val="0050203D"/>
    <w:rsid w:val="0050449F"/>
    <w:rsid w:val="00504638"/>
    <w:rsid w:val="00504C8D"/>
    <w:rsid w:val="00505CCD"/>
    <w:rsid w:val="0050781B"/>
    <w:rsid w:val="00511AB0"/>
    <w:rsid w:val="0051264A"/>
    <w:rsid w:val="005130C2"/>
    <w:rsid w:val="00513617"/>
    <w:rsid w:val="00514875"/>
    <w:rsid w:val="00514E2D"/>
    <w:rsid w:val="005152F8"/>
    <w:rsid w:val="005163EC"/>
    <w:rsid w:val="00520761"/>
    <w:rsid w:val="0052295E"/>
    <w:rsid w:val="005239D8"/>
    <w:rsid w:val="00526CBA"/>
    <w:rsid w:val="00526D2B"/>
    <w:rsid w:val="00527878"/>
    <w:rsid w:val="00530AC3"/>
    <w:rsid w:val="00531C0F"/>
    <w:rsid w:val="00532982"/>
    <w:rsid w:val="00532EF4"/>
    <w:rsid w:val="00542F60"/>
    <w:rsid w:val="0054604D"/>
    <w:rsid w:val="00546E94"/>
    <w:rsid w:val="00550725"/>
    <w:rsid w:val="00550D63"/>
    <w:rsid w:val="0055101A"/>
    <w:rsid w:val="00551A50"/>
    <w:rsid w:val="005538B6"/>
    <w:rsid w:val="00553A66"/>
    <w:rsid w:val="00554B38"/>
    <w:rsid w:val="005556DB"/>
    <w:rsid w:val="00556C06"/>
    <w:rsid w:val="00560896"/>
    <w:rsid w:val="00560FE9"/>
    <w:rsid w:val="00561646"/>
    <w:rsid w:val="00561E49"/>
    <w:rsid w:val="00562B62"/>
    <w:rsid w:val="00563FC2"/>
    <w:rsid w:val="00565BC6"/>
    <w:rsid w:val="00567BD4"/>
    <w:rsid w:val="00567FD6"/>
    <w:rsid w:val="0057064A"/>
    <w:rsid w:val="0057089C"/>
    <w:rsid w:val="00571866"/>
    <w:rsid w:val="00571F41"/>
    <w:rsid w:val="00573B1D"/>
    <w:rsid w:val="005749FF"/>
    <w:rsid w:val="00575764"/>
    <w:rsid w:val="005762F9"/>
    <w:rsid w:val="005771B2"/>
    <w:rsid w:val="00577C55"/>
    <w:rsid w:val="00580B2B"/>
    <w:rsid w:val="00582677"/>
    <w:rsid w:val="00582E33"/>
    <w:rsid w:val="005831E9"/>
    <w:rsid w:val="00583807"/>
    <w:rsid w:val="00585133"/>
    <w:rsid w:val="00585B2C"/>
    <w:rsid w:val="00587BCD"/>
    <w:rsid w:val="00591EC5"/>
    <w:rsid w:val="00591ECA"/>
    <w:rsid w:val="005923C3"/>
    <w:rsid w:val="00597CAC"/>
    <w:rsid w:val="005A2E6D"/>
    <w:rsid w:val="005A4789"/>
    <w:rsid w:val="005A6211"/>
    <w:rsid w:val="005A6302"/>
    <w:rsid w:val="005A6D27"/>
    <w:rsid w:val="005A6FC4"/>
    <w:rsid w:val="005A7869"/>
    <w:rsid w:val="005A7F0A"/>
    <w:rsid w:val="005B116A"/>
    <w:rsid w:val="005B329D"/>
    <w:rsid w:val="005B4835"/>
    <w:rsid w:val="005B547D"/>
    <w:rsid w:val="005B59CB"/>
    <w:rsid w:val="005B5D1E"/>
    <w:rsid w:val="005B64A9"/>
    <w:rsid w:val="005B6B7B"/>
    <w:rsid w:val="005B7BF5"/>
    <w:rsid w:val="005C07A6"/>
    <w:rsid w:val="005C215D"/>
    <w:rsid w:val="005C4F00"/>
    <w:rsid w:val="005C5B54"/>
    <w:rsid w:val="005C6587"/>
    <w:rsid w:val="005C65EB"/>
    <w:rsid w:val="005D2C40"/>
    <w:rsid w:val="005D3511"/>
    <w:rsid w:val="005D4382"/>
    <w:rsid w:val="005D50DF"/>
    <w:rsid w:val="005D54C6"/>
    <w:rsid w:val="005D65FB"/>
    <w:rsid w:val="005D7539"/>
    <w:rsid w:val="005E01BC"/>
    <w:rsid w:val="005E12D9"/>
    <w:rsid w:val="005E2165"/>
    <w:rsid w:val="005E216F"/>
    <w:rsid w:val="005E2593"/>
    <w:rsid w:val="005E3C16"/>
    <w:rsid w:val="005E6461"/>
    <w:rsid w:val="005E6B00"/>
    <w:rsid w:val="005F033F"/>
    <w:rsid w:val="005F2BC5"/>
    <w:rsid w:val="005F3DC3"/>
    <w:rsid w:val="005F4F7D"/>
    <w:rsid w:val="005F5CB7"/>
    <w:rsid w:val="005F651F"/>
    <w:rsid w:val="005F655A"/>
    <w:rsid w:val="005F6A5A"/>
    <w:rsid w:val="00600168"/>
    <w:rsid w:val="006003E2"/>
    <w:rsid w:val="00601D1E"/>
    <w:rsid w:val="00602266"/>
    <w:rsid w:val="006038FE"/>
    <w:rsid w:val="00603F61"/>
    <w:rsid w:val="006047FD"/>
    <w:rsid w:val="00604D26"/>
    <w:rsid w:val="00605AB4"/>
    <w:rsid w:val="006111D3"/>
    <w:rsid w:val="00611D8D"/>
    <w:rsid w:val="00612E9A"/>
    <w:rsid w:val="00613C28"/>
    <w:rsid w:val="006150D1"/>
    <w:rsid w:val="00615582"/>
    <w:rsid w:val="006155BF"/>
    <w:rsid w:val="00615E5C"/>
    <w:rsid w:val="00616D99"/>
    <w:rsid w:val="00621195"/>
    <w:rsid w:val="00624612"/>
    <w:rsid w:val="006268C2"/>
    <w:rsid w:val="00626BFC"/>
    <w:rsid w:val="00627C9B"/>
    <w:rsid w:val="00630F3F"/>
    <w:rsid w:val="006323B0"/>
    <w:rsid w:val="006329AD"/>
    <w:rsid w:val="0063397A"/>
    <w:rsid w:val="00634A31"/>
    <w:rsid w:val="00634BF2"/>
    <w:rsid w:val="00634BF6"/>
    <w:rsid w:val="00636518"/>
    <w:rsid w:val="00637FB1"/>
    <w:rsid w:val="006402F1"/>
    <w:rsid w:val="00642068"/>
    <w:rsid w:val="006424E9"/>
    <w:rsid w:val="00645009"/>
    <w:rsid w:val="00645716"/>
    <w:rsid w:val="00647977"/>
    <w:rsid w:val="006517BC"/>
    <w:rsid w:val="006535BC"/>
    <w:rsid w:val="0065360C"/>
    <w:rsid w:val="006554DC"/>
    <w:rsid w:val="006571A1"/>
    <w:rsid w:val="00661640"/>
    <w:rsid w:val="00665FE5"/>
    <w:rsid w:val="006664A5"/>
    <w:rsid w:val="0066735A"/>
    <w:rsid w:val="006714C5"/>
    <w:rsid w:val="00671734"/>
    <w:rsid w:val="00671C94"/>
    <w:rsid w:val="0067257E"/>
    <w:rsid w:val="00674456"/>
    <w:rsid w:val="00674CE7"/>
    <w:rsid w:val="006751D9"/>
    <w:rsid w:val="006769E6"/>
    <w:rsid w:val="006775DA"/>
    <w:rsid w:val="006806B1"/>
    <w:rsid w:val="00681AB8"/>
    <w:rsid w:val="00681DF4"/>
    <w:rsid w:val="00692E1A"/>
    <w:rsid w:val="00692EE3"/>
    <w:rsid w:val="00693987"/>
    <w:rsid w:val="00693A6E"/>
    <w:rsid w:val="0069427D"/>
    <w:rsid w:val="00694460"/>
    <w:rsid w:val="006944C5"/>
    <w:rsid w:val="0069591C"/>
    <w:rsid w:val="00695ED3"/>
    <w:rsid w:val="006962F3"/>
    <w:rsid w:val="0069745E"/>
    <w:rsid w:val="00697F48"/>
    <w:rsid w:val="006A06C5"/>
    <w:rsid w:val="006A2DF6"/>
    <w:rsid w:val="006A4FA3"/>
    <w:rsid w:val="006A5833"/>
    <w:rsid w:val="006A73D6"/>
    <w:rsid w:val="006B07E8"/>
    <w:rsid w:val="006B201C"/>
    <w:rsid w:val="006B5A0E"/>
    <w:rsid w:val="006B65FB"/>
    <w:rsid w:val="006C0D55"/>
    <w:rsid w:val="006C234F"/>
    <w:rsid w:val="006C2854"/>
    <w:rsid w:val="006C2D6C"/>
    <w:rsid w:val="006C3688"/>
    <w:rsid w:val="006C535D"/>
    <w:rsid w:val="006C561B"/>
    <w:rsid w:val="006C606C"/>
    <w:rsid w:val="006C6DBF"/>
    <w:rsid w:val="006D055D"/>
    <w:rsid w:val="006D0C82"/>
    <w:rsid w:val="006D1377"/>
    <w:rsid w:val="006D2317"/>
    <w:rsid w:val="006D264E"/>
    <w:rsid w:val="006D320A"/>
    <w:rsid w:val="006D34B8"/>
    <w:rsid w:val="006D4BFA"/>
    <w:rsid w:val="006D6A5B"/>
    <w:rsid w:val="006E08C5"/>
    <w:rsid w:val="006E111D"/>
    <w:rsid w:val="006E13A0"/>
    <w:rsid w:val="006E16F8"/>
    <w:rsid w:val="006E37B4"/>
    <w:rsid w:val="006E43EF"/>
    <w:rsid w:val="006E4699"/>
    <w:rsid w:val="006E57B1"/>
    <w:rsid w:val="006E7264"/>
    <w:rsid w:val="006E7714"/>
    <w:rsid w:val="006F2033"/>
    <w:rsid w:val="006F27F7"/>
    <w:rsid w:val="006F7E29"/>
    <w:rsid w:val="007014A6"/>
    <w:rsid w:val="00702DCD"/>
    <w:rsid w:val="00702DF1"/>
    <w:rsid w:val="007048F5"/>
    <w:rsid w:val="007054D8"/>
    <w:rsid w:val="00706490"/>
    <w:rsid w:val="007064F1"/>
    <w:rsid w:val="007069B2"/>
    <w:rsid w:val="00710FE2"/>
    <w:rsid w:val="007123F3"/>
    <w:rsid w:val="007135A5"/>
    <w:rsid w:val="00715CCA"/>
    <w:rsid w:val="00716AFF"/>
    <w:rsid w:val="00717161"/>
    <w:rsid w:val="00717D69"/>
    <w:rsid w:val="00720592"/>
    <w:rsid w:val="0072077E"/>
    <w:rsid w:val="0072127F"/>
    <w:rsid w:val="007212CD"/>
    <w:rsid w:val="00722BBE"/>
    <w:rsid w:val="00722D25"/>
    <w:rsid w:val="0072349E"/>
    <w:rsid w:val="007237A6"/>
    <w:rsid w:val="00724395"/>
    <w:rsid w:val="007255DC"/>
    <w:rsid w:val="00727CB4"/>
    <w:rsid w:val="007316A4"/>
    <w:rsid w:val="00732392"/>
    <w:rsid w:val="007324C6"/>
    <w:rsid w:val="007324E7"/>
    <w:rsid w:val="00734AB4"/>
    <w:rsid w:val="007350D0"/>
    <w:rsid w:val="00737717"/>
    <w:rsid w:val="0074064E"/>
    <w:rsid w:val="007407A7"/>
    <w:rsid w:val="00740C88"/>
    <w:rsid w:val="00740FED"/>
    <w:rsid w:val="00741175"/>
    <w:rsid w:val="007418CF"/>
    <w:rsid w:val="007421B8"/>
    <w:rsid w:val="00742AB3"/>
    <w:rsid w:val="00742C4C"/>
    <w:rsid w:val="00743ECC"/>
    <w:rsid w:val="00744D19"/>
    <w:rsid w:val="00745370"/>
    <w:rsid w:val="00746FE9"/>
    <w:rsid w:val="00747147"/>
    <w:rsid w:val="0075011D"/>
    <w:rsid w:val="00750CB7"/>
    <w:rsid w:val="00750CEF"/>
    <w:rsid w:val="00750E2A"/>
    <w:rsid w:val="007514B2"/>
    <w:rsid w:val="007518C5"/>
    <w:rsid w:val="00751E69"/>
    <w:rsid w:val="007523AE"/>
    <w:rsid w:val="0075329F"/>
    <w:rsid w:val="0075365F"/>
    <w:rsid w:val="007554AA"/>
    <w:rsid w:val="00755683"/>
    <w:rsid w:val="00757829"/>
    <w:rsid w:val="00761FCA"/>
    <w:rsid w:val="00763452"/>
    <w:rsid w:val="00766885"/>
    <w:rsid w:val="007727A7"/>
    <w:rsid w:val="00773326"/>
    <w:rsid w:val="0077394D"/>
    <w:rsid w:val="0077476D"/>
    <w:rsid w:val="00775826"/>
    <w:rsid w:val="007758B0"/>
    <w:rsid w:val="00775D9B"/>
    <w:rsid w:val="00776332"/>
    <w:rsid w:val="007767A0"/>
    <w:rsid w:val="00776D99"/>
    <w:rsid w:val="0077736B"/>
    <w:rsid w:val="00777F62"/>
    <w:rsid w:val="0078106B"/>
    <w:rsid w:val="00781455"/>
    <w:rsid w:val="0078152A"/>
    <w:rsid w:val="0078162D"/>
    <w:rsid w:val="00783DD4"/>
    <w:rsid w:val="0078535F"/>
    <w:rsid w:val="00786591"/>
    <w:rsid w:val="007871A2"/>
    <w:rsid w:val="00790E59"/>
    <w:rsid w:val="00791811"/>
    <w:rsid w:val="00791B49"/>
    <w:rsid w:val="007935FF"/>
    <w:rsid w:val="00794AD0"/>
    <w:rsid w:val="00795ECF"/>
    <w:rsid w:val="007960BF"/>
    <w:rsid w:val="00796F50"/>
    <w:rsid w:val="007970DD"/>
    <w:rsid w:val="007972C4"/>
    <w:rsid w:val="00797C1C"/>
    <w:rsid w:val="007A1A64"/>
    <w:rsid w:val="007A2931"/>
    <w:rsid w:val="007A300F"/>
    <w:rsid w:val="007A4880"/>
    <w:rsid w:val="007A5F2D"/>
    <w:rsid w:val="007A6503"/>
    <w:rsid w:val="007A6DF8"/>
    <w:rsid w:val="007A7729"/>
    <w:rsid w:val="007B0FAD"/>
    <w:rsid w:val="007B1391"/>
    <w:rsid w:val="007B1F91"/>
    <w:rsid w:val="007B295E"/>
    <w:rsid w:val="007B2E02"/>
    <w:rsid w:val="007B44C8"/>
    <w:rsid w:val="007B4530"/>
    <w:rsid w:val="007B45F3"/>
    <w:rsid w:val="007B563B"/>
    <w:rsid w:val="007B5BC7"/>
    <w:rsid w:val="007B5EAC"/>
    <w:rsid w:val="007B5F59"/>
    <w:rsid w:val="007B75F5"/>
    <w:rsid w:val="007C4F45"/>
    <w:rsid w:val="007C5401"/>
    <w:rsid w:val="007C5B61"/>
    <w:rsid w:val="007C7308"/>
    <w:rsid w:val="007C7502"/>
    <w:rsid w:val="007C780F"/>
    <w:rsid w:val="007C7BB6"/>
    <w:rsid w:val="007D2C97"/>
    <w:rsid w:val="007D322B"/>
    <w:rsid w:val="007D3A83"/>
    <w:rsid w:val="007D405D"/>
    <w:rsid w:val="007D5420"/>
    <w:rsid w:val="007D5A4E"/>
    <w:rsid w:val="007E25B3"/>
    <w:rsid w:val="007E35A0"/>
    <w:rsid w:val="007E3B09"/>
    <w:rsid w:val="007E5E80"/>
    <w:rsid w:val="007E68AC"/>
    <w:rsid w:val="007E6D7D"/>
    <w:rsid w:val="007E7131"/>
    <w:rsid w:val="007E788D"/>
    <w:rsid w:val="007F0D45"/>
    <w:rsid w:val="007F1232"/>
    <w:rsid w:val="007F3CB6"/>
    <w:rsid w:val="007F4608"/>
    <w:rsid w:val="007F5D80"/>
    <w:rsid w:val="007F6010"/>
    <w:rsid w:val="00804105"/>
    <w:rsid w:val="00806270"/>
    <w:rsid w:val="00806690"/>
    <w:rsid w:val="008067AF"/>
    <w:rsid w:val="008068B6"/>
    <w:rsid w:val="0081150C"/>
    <w:rsid w:val="008115DA"/>
    <w:rsid w:val="00811D35"/>
    <w:rsid w:val="0081684B"/>
    <w:rsid w:val="00816890"/>
    <w:rsid w:val="00816EA4"/>
    <w:rsid w:val="008175B5"/>
    <w:rsid w:val="00822B4B"/>
    <w:rsid w:val="00823FB8"/>
    <w:rsid w:val="00825064"/>
    <w:rsid w:val="00825D3C"/>
    <w:rsid w:val="00826A4D"/>
    <w:rsid w:val="00826FD1"/>
    <w:rsid w:val="008309B1"/>
    <w:rsid w:val="00831BE2"/>
    <w:rsid w:val="008362FA"/>
    <w:rsid w:val="00837448"/>
    <w:rsid w:val="00842998"/>
    <w:rsid w:val="00842C1A"/>
    <w:rsid w:val="00847198"/>
    <w:rsid w:val="0084730D"/>
    <w:rsid w:val="00847D15"/>
    <w:rsid w:val="00850959"/>
    <w:rsid w:val="00851836"/>
    <w:rsid w:val="00854021"/>
    <w:rsid w:val="008554B2"/>
    <w:rsid w:val="00855F9F"/>
    <w:rsid w:val="00856838"/>
    <w:rsid w:val="0085693A"/>
    <w:rsid w:val="00856A30"/>
    <w:rsid w:val="008577C5"/>
    <w:rsid w:val="00860841"/>
    <w:rsid w:val="0086267E"/>
    <w:rsid w:val="00864B70"/>
    <w:rsid w:val="00867A9B"/>
    <w:rsid w:val="008703CB"/>
    <w:rsid w:val="00873946"/>
    <w:rsid w:val="00874190"/>
    <w:rsid w:val="00876F57"/>
    <w:rsid w:val="00877C93"/>
    <w:rsid w:val="008801CB"/>
    <w:rsid w:val="00880964"/>
    <w:rsid w:val="00881DDF"/>
    <w:rsid w:val="00883441"/>
    <w:rsid w:val="008846D4"/>
    <w:rsid w:val="008847FD"/>
    <w:rsid w:val="0088485E"/>
    <w:rsid w:val="00884ED1"/>
    <w:rsid w:val="00885A31"/>
    <w:rsid w:val="00891D08"/>
    <w:rsid w:val="00894904"/>
    <w:rsid w:val="008A08C6"/>
    <w:rsid w:val="008A1DF0"/>
    <w:rsid w:val="008A279D"/>
    <w:rsid w:val="008A374F"/>
    <w:rsid w:val="008A3CB0"/>
    <w:rsid w:val="008A731E"/>
    <w:rsid w:val="008B00E4"/>
    <w:rsid w:val="008B1B83"/>
    <w:rsid w:val="008B1C5A"/>
    <w:rsid w:val="008B1F29"/>
    <w:rsid w:val="008B4060"/>
    <w:rsid w:val="008B471A"/>
    <w:rsid w:val="008B5C59"/>
    <w:rsid w:val="008B669B"/>
    <w:rsid w:val="008B682C"/>
    <w:rsid w:val="008B7606"/>
    <w:rsid w:val="008B7AE4"/>
    <w:rsid w:val="008C043A"/>
    <w:rsid w:val="008C1863"/>
    <w:rsid w:val="008C2DC5"/>
    <w:rsid w:val="008C31E8"/>
    <w:rsid w:val="008C4773"/>
    <w:rsid w:val="008C4B91"/>
    <w:rsid w:val="008C4ECD"/>
    <w:rsid w:val="008C55F8"/>
    <w:rsid w:val="008C656B"/>
    <w:rsid w:val="008D0434"/>
    <w:rsid w:val="008D17F2"/>
    <w:rsid w:val="008D1A6E"/>
    <w:rsid w:val="008D2433"/>
    <w:rsid w:val="008D2EC1"/>
    <w:rsid w:val="008D2F20"/>
    <w:rsid w:val="008D33C9"/>
    <w:rsid w:val="008D6288"/>
    <w:rsid w:val="008D7981"/>
    <w:rsid w:val="008E0828"/>
    <w:rsid w:val="008E188A"/>
    <w:rsid w:val="008E2E16"/>
    <w:rsid w:val="008E6502"/>
    <w:rsid w:val="008E6CED"/>
    <w:rsid w:val="008E7513"/>
    <w:rsid w:val="008E75B9"/>
    <w:rsid w:val="008F1602"/>
    <w:rsid w:val="008F215C"/>
    <w:rsid w:val="008F5451"/>
    <w:rsid w:val="008F606E"/>
    <w:rsid w:val="008F632B"/>
    <w:rsid w:val="008F6356"/>
    <w:rsid w:val="008F6D5B"/>
    <w:rsid w:val="008F6E32"/>
    <w:rsid w:val="008F7B20"/>
    <w:rsid w:val="00902773"/>
    <w:rsid w:val="00903D48"/>
    <w:rsid w:val="00903EE7"/>
    <w:rsid w:val="009047CC"/>
    <w:rsid w:val="009058C9"/>
    <w:rsid w:val="00905CA6"/>
    <w:rsid w:val="009100D1"/>
    <w:rsid w:val="00910281"/>
    <w:rsid w:val="009116E9"/>
    <w:rsid w:val="00916D98"/>
    <w:rsid w:val="00917DBD"/>
    <w:rsid w:val="00920AEA"/>
    <w:rsid w:val="00921793"/>
    <w:rsid w:val="00922E0E"/>
    <w:rsid w:val="009252B3"/>
    <w:rsid w:val="009256E5"/>
    <w:rsid w:val="00925DC2"/>
    <w:rsid w:val="0092760C"/>
    <w:rsid w:val="00930481"/>
    <w:rsid w:val="009308D3"/>
    <w:rsid w:val="00932E0A"/>
    <w:rsid w:val="00935077"/>
    <w:rsid w:val="009368D6"/>
    <w:rsid w:val="0093697E"/>
    <w:rsid w:val="009379BF"/>
    <w:rsid w:val="0094004A"/>
    <w:rsid w:val="0094013E"/>
    <w:rsid w:val="009432DA"/>
    <w:rsid w:val="00943863"/>
    <w:rsid w:val="00943BC5"/>
    <w:rsid w:val="009451E2"/>
    <w:rsid w:val="00946E91"/>
    <w:rsid w:val="0095012E"/>
    <w:rsid w:val="00950987"/>
    <w:rsid w:val="00951D18"/>
    <w:rsid w:val="0095444B"/>
    <w:rsid w:val="00954874"/>
    <w:rsid w:val="00954E37"/>
    <w:rsid w:val="00960151"/>
    <w:rsid w:val="009607DA"/>
    <w:rsid w:val="00961A75"/>
    <w:rsid w:val="00962018"/>
    <w:rsid w:val="00962ECD"/>
    <w:rsid w:val="00963009"/>
    <w:rsid w:val="00965C55"/>
    <w:rsid w:val="00965EED"/>
    <w:rsid w:val="00965EEE"/>
    <w:rsid w:val="0096679B"/>
    <w:rsid w:val="009707E4"/>
    <w:rsid w:val="00970A1C"/>
    <w:rsid w:val="00970D8C"/>
    <w:rsid w:val="009739D4"/>
    <w:rsid w:val="00975C8A"/>
    <w:rsid w:val="00976405"/>
    <w:rsid w:val="00977AC3"/>
    <w:rsid w:val="00980691"/>
    <w:rsid w:val="00980942"/>
    <w:rsid w:val="009809D2"/>
    <w:rsid w:val="00981096"/>
    <w:rsid w:val="00981C57"/>
    <w:rsid w:val="00982539"/>
    <w:rsid w:val="00982FBD"/>
    <w:rsid w:val="00984F70"/>
    <w:rsid w:val="00985FC0"/>
    <w:rsid w:val="00986B23"/>
    <w:rsid w:val="009902A0"/>
    <w:rsid w:val="0099063B"/>
    <w:rsid w:val="0099064B"/>
    <w:rsid w:val="009911ED"/>
    <w:rsid w:val="0099357B"/>
    <w:rsid w:val="00994336"/>
    <w:rsid w:val="00995415"/>
    <w:rsid w:val="009A06CB"/>
    <w:rsid w:val="009A0F4C"/>
    <w:rsid w:val="009A14C6"/>
    <w:rsid w:val="009A1824"/>
    <w:rsid w:val="009A2EF6"/>
    <w:rsid w:val="009A393A"/>
    <w:rsid w:val="009A502A"/>
    <w:rsid w:val="009A52FF"/>
    <w:rsid w:val="009A6F5D"/>
    <w:rsid w:val="009B0624"/>
    <w:rsid w:val="009B154A"/>
    <w:rsid w:val="009B27D1"/>
    <w:rsid w:val="009B3623"/>
    <w:rsid w:val="009B4397"/>
    <w:rsid w:val="009B4D90"/>
    <w:rsid w:val="009B4E24"/>
    <w:rsid w:val="009C0F4D"/>
    <w:rsid w:val="009C13A6"/>
    <w:rsid w:val="009C1F06"/>
    <w:rsid w:val="009C2201"/>
    <w:rsid w:val="009C369C"/>
    <w:rsid w:val="009C4069"/>
    <w:rsid w:val="009C66CF"/>
    <w:rsid w:val="009C6CE9"/>
    <w:rsid w:val="009D0932"/>
    <w:rsid w:val="009D1AF8"/>
    <w:rsid w:val="009D3126"/>
    <w:rsid w:val="009D391D"/>
    <w:rsid w:val="009D4CB5"/>
    <w:rsid w:val="009D5401"/>
    <w:rsid w:val="009D6386"/>
    <w:rsid w:val="009D640F"/>
    <w:rsid w:val="009E0882"/>
    <w:rsid w:val="009E13E3"/>
    <w:rsid w:val="009E2EBE"/>
    <w:rsid w:val="009E3848"/>
    <w:rsid w:val="009E3F18"/>
    <w:rsid w:val="009F0D09"/>
    <w:rsid w:val="009F11F6"/>
    <w:rsid w:val="009F1396"/>
    <w:rsid w:val="009F14E4"/>
    <w:rsid w:val="009F1515"/>
    <w:rsid w:val="009F1908"/>
    <w:rsid w:val="009F35A1"/>
    <w:rsid w:val="009F66F1"/>
    <w:rsid w:val="009F74D9"/>
    <w:rsid w:val="009F7C67"/>
    <w:rsid w:val="00A009F6"/>
    <w:rsid w:val="00A00AA6"/>
    <w:rsid w:val="00A00DD3"/>
    <w:rsid w:val="00A022B6"/>
    <w:rsid w:val="00A02CB7"/>
    <w:rsid w:val="00A02FAE"/>
    <w:rsid w:val="00A068FF"/>
    <w:rsid w:val="00A06A9A"/>
    <w:rsid w:val="00A130E6"/>
    <w:rsid w:val="00A147E1"/>
    <w:rsid w:val="00A15681"/>
    <w:rsid w:val="00A1628A"/>
    <w:rsid w:val="00A16812"/>
    <w:rsid w:val="00A20506"/>
    <w:rsid w:val="00A20663"/>
    <w:rsid w:val="00A247BB"/>
    <w:rsid w:val="00A2565C"/>
    <w:rsid w:val="00A2601D"/>
    <w:rsid w:val="00A264A2"/>
    <w:rsid w:val="00A26674"/>
    <w:rsid w:val="00A30D18"/>
    <w:rsid w:val="00A320EA"/>
    <w:rsid w:val="00A32397"/>
    <w:rsid w:val="00A32461"/>
    <w:rsid w:val="00A329C7"/>
    <w:rsid w:val="00A339E5"/>
    <w:rsid w:val="00A33E99"/>
    <w:rsid w:val="00A34420"/>
    <w:rsid w:val="00A34A3A"/>
    <w:rsid w:val="00A36490"/>
    <w:rsid w:val="00A36735"/>
    <w:rsid w:val="00A40360"/>
    <w:rsid w:val="00A404E2"/>
    <w:rsid w:val="00A41042"/>
    <w:rsid w:val="00A41F74"/>
    <w:rsid w:val="00A4214A"/>
    <w:rsid w:val="00A42B10"/>
    <w:rsid w:val="00A4422B"/>
    <w:rsid w:val="00A465B3"/>
    <w:rsid w:val="00A46ACC"/>
    <w:rsid w:val="00A50E81"/>
    <w:rsid w:val="00A51234"/>
    <w:rsid w:val="00A526B0"/>
    <w:rsid w:val="00A52E5C"/>
    <w:rsid w:val="00A535E6"/>
    <w:rsid w:val="00A53946"/>
    <w:rsid w:val="00A558BB"/>
    <w:rsid w:val="00A55CB4"/>
    <w:rsid w:val="00A61E75"/>
    <w:rsid w:val="00A63B90"/>
    <w:rsid w:val="00A64D6F"/>
    <w:rsid w:val="00A65ACC"/>
    <w:rsid w:val="00A65EEB"/>
    <w:rsid w:val="00A6709D"/>
    <w:rsid w:val="00A6732B"/>
    <w:rsid w:val="00A673FE"/>
    <w:rsid w:val="00A674A3"/>
    <w:rsid w:val="00A67A32"/>
    <w:rsid w:val="00A67E80"/>
    <w:rsid w:val="00A67FD7"/>
    <w:rsid w:val="00A706CB"/>
    <w:rsid w:val="00A70E2F"/>
    <w:rsid w:val="00A72E5E"/>
    <w:rsid w:val="00A73708"/>
    <w:rsid w:val="00A74EEF"/>
    <w:rsid w:val="00A7521E"/>
    <w:rsid w:val="00A75355"/>
    <w:rsid w:val="00A76F73"/>
    <w:rsid w:val="00A77ECB"/>
    <w:rsid w:val="00A812E9"/>
    <w:rsid w:val="00A82C61"/>
    <w:rsid w:val="00A8358E"/>
    <w:rsid w:val="00A8373B"/>
    <w:rsid w:val="00A843CE"/>
    <w:rsid w:val="00A847AA"/>
    <w:rsid w:val="00A84DDD"/>
    <w:rsid w:val="00A86A48"/>
    <w:rsid w:val="00A86A63"/>
    <w:rsid w:val="00A90D7A"/>
    <w:rsid w:val="00A90DB8"/>
    <w:rsid w:val="00A9184C"/>
    <w:rsid w:val="00A93939"/>
    <w:rsid w:val="00A959F0"/>
    <w:rsid w:val="00A9641F"/>
    <w:rsid w:val="00A96960"/>
    <w:rsid w:val="00AA021A"/>
    <w:rsid w:val="00AA061B"/>
    <w:rsid w:val="00AA0F3B"/>
    <w:rsid w:val="00AA47B9"/>
    <w:rsid w:val="00AA5B0A"/>
    <w:rsid w:val="00AA699C"/>
    <w:rsid w:val="00AA79B6"/>
    <w:rsid w:val="00AA7A19"/>
    <w:rsid w:val="00AB0D5A"/>
    <w:rsid w:val="00AB15AE"/>
    <w:rsid w:val="00AB1ACA"/>
    <w:rsid w:val="00AB1CE2"/>
    <w:rsid w:val="00AB23B2"/>
    <w:rsid w:val="00AB26BC"/>
    <w:rsid w:val="00AB51BA"/>
    <w:rsid w:val="00AB59CE"/>
    <w:rsid w:val="00AB6186"/>
    <w:rsid w:val="00AB6444"/>
    <w:rsid w:val="00AB713A"/>
    <w:rsid w:val="00AB76F7"/>
    <w:rsid w:val="00AC0B82"/>
    <w:rsid w:val="00AC11BF"/>
    <w:rsid w:val="00AC1C29"/>
    <w:rsid w:val="00AC3FAE"/>
    <w:rsid w:val="00AC40EA"/>
    <w:rsid w:val="00AC59FE"/>
    <w:rsid w:val="00AD036B"/>
    <w:rsid w:val="00AD0531"/>
    <w:rsid w:val="00AD1521"/>
    <w:rsid w:val="00AD344A"/>
    <w:rsid w:val="00AD3A56"/>
    <w:rsid w:val="00AD4B0A"/>
    <w:rsid w:val="00AD56E9"/>
    <w:rsid w:val="00AD5DBD"/>
    <w:rsid w:val="00AD66BF"/>
    <w:rsid w:val="00AD6FF9"/>
    <w:rsid w:val="00AD7946"/>
    <w:rsid w:val="00AD7A0E"/>
    <w:rsid w:val="00AE0742"/>
    <w:rsid w:val="00AE265D"/>
    <w:rsid w:val="00AE4F14"/>
    <w:rsid w:val="00AE6191"/>
    <w:rsid w:val="00AE7361"/>
    <w:rsid w:val="00AE73EA"/>
    <w:rsid w:val="00AE744F"/>
    <w:rsid w:val="00AF4267"/>
    <w:rsid w:val="00AF4F99"/>
    <w:rsid w:val="00AF5825"/>
    <w:rsid w:val="00AF712C"/>
    <w:rsid w:val="00AF7C3C"/>
    <w:rsid w:val="00B02E3E"/>
    <w:rsid w:val="00B03371"/>
    <w:rsid w:val="00B03BFC"/>
    <w:rsid w:val="00B11FC3"/>
    <w:rsid w:val="00B12EA4"/>
    <w:rsid w:val="00B163EE"/>
    <w:rsid w:val="00B16BC5"/>
    <w:rsid w:val="00B17BA0"/>
    <w:rsid w:val="00B202BC"/>
    <w:rsid w:val="00B206D6"/>
    <w:rsid w:val="00B23214"/>
    <w:rsid w:val="00B2462A"/>
    <w:rsid w:val="00B274F4"/>
    <w:rsid w:val="00B27BE9"/>
    <w:rsid w:val="00B31C35"/>
    <w:rsid w:val="00B34627"/>
    <w:rsid w:val="00B35C2C"/>
    <w:rsid w:val="00B3606F"/>
    <w:rsid w:val="00B36B55"/>
    <w:rsid w:val="00B37995"/>
    <w:rsid w:val="00B37F08"/>
    <w:rsid w:val="00B42329"/>
    <w:rsid w:val="00B432F8"/>
    <w:rsid w:val="00B43A91"/>
    <w:rsid w:val="00B4578C"/>
    <w:rsid w:val="00B45B69"/>
    <w:rsid w:val="00B474E3"/>
    <w:rsid w:val="00B548B2"/>
    <w:rsid w:val="00B5495A"/>
    <w:rsid w:val="00B54D2E"/>
    <w:rsid w:val="00B54FA9"/>
    <w:rsid w:val="00B5539F"/>
    <w:rsid w:val="00B55BDC"/>
    <w:rsid w:val="00B5600C"/>
    <w:rsid w:val="00B56072"/>
    <w:rsid w:val="00B56CA1"/>
    <w:rsid w:val="00B57002"/>
    <w:rsid w:val="00B604EE"/>
    <w:rsid w:val="00B61588"/>
    <w:rsid w:val="00B62382"/>
    <w:rsid w:val="00B65082"/>
    <w:rsid w:val="00B650CE"/>
    <w:rsid w:val="00B652EF"/>
    <w:rsid w:val="00B70E06"/>
    <w:rsid w:val="00B72195"/>
    <w:rsid w:val="00B72508"/>
    <w:rsid w:val="00B746EF"/>
    <w:rsid w:val="00B74D0F"/>
    <w:rsid w:val="00B77706"/>
    <w:rsid w:val="00B819DA"/>
    <w:rsid w:val="00B821DE"/>
    <w:rsid w:val="00B82677"/>
    <w:rsid w:val="00B82C28"/>
    <w:rsid w:val="00B87447"/>
    <w:rsid w:val="00B90B2B"/>
    <w:rsid w:val="00B91ED1"/>
    <w:rsid w:val="00B9485C"/>
    <w:rsid w:val="00B94CEF"/>
    <w:rsid w:val="00B95429"/>
    <w:rsid w:val="00BA095A"/>
    <w:rsid w:val="00BA15D6"/>
    <w:rsid w:val="00BA24DF"/>
    <w:rsid w:val="00BA362D"/>
    <w:rsid w:val="00BA4957"/>
    <w:rsid w:val="00BA4BF7"/>
    <w:rsid w:val="00BA5E74"/>
    <w:rsid w:val="00BA68C7"/>
    <w:rsid w:val="00BB024F"/>
    <w:rsid w:val="00BB0562"/>
    <w:rsid w:val="00BB0FCB"/>
    <w:rsid w:val="00BB12E6"/>
    <w:rsid w:val="00BB1FE5"/>
    <w:rsid w:val="00BB22A9"/>
    <w:rsid w:val="00BB319B"/>
    <w:rsid w:val="00BB5C4A"/>
    <w:rsid w:val="00BC19E2"/>
    <w:rsid w:val="00BC2A37"/>
    <w:rsid w:val="00BC3594"/>
    <w:rsid w:val="00BC4B96"/>
    <w:rsid w:val="00BC63B4"/>
    <w:rsid w:val="00BC7C6D"/>
    <w:rsid w:val="00BD1494"/>
    <w:rsid w:val="00BE157E"/>
    <w:rsid w:val="00BE28D1"/>
    <w:rsid w:val="00BE2F38"/>
    <w:rsid w:val="00BE3B2E"/>
    <w:rsid w:val="00BE3BA8"/>
    <w:rsid w:val="00BE4270"/>
    <w:rsid w:val="00BE4298"/>
    <w:rsid w:val="00BE4CFB"/>
    <w:rsid w:val="00BE56C7"/>
    <w:rsid w:val="00BE7E14"/>
    <w:rsid w:val="00BF0548"/>
    <w:rsid w:val="00BF0E18"/>
    <w:rsid w:val="00BF2369"/>
    <w:rsid w:val="00BF2C3D"/>
    <w:rsid w:val="00BF38D3"/>
    <w:rsid w:val="00BF3D0A"/>
    <w:rsid w:val="00BF4DCC"/>
    <w:rsid w:val="00BF621D"/>
    <w:rsid w:val="00BF7804"/>
    <w:rsid w:val="00C01B0D"/>
    <w:rsid w:val="00C04FFC"/>
    <w:rsid w:val="00C070F5"/>
    <w:rsid w:val="00C07ADD"/>
    <w:rsid w:val="00C101A2"/>
    <w:rsid w:val="00C104E0"/>
    <w:rsid w:val="00C10C48"/>
    <w:rsid w:val="00C11A89"/>
    <w:rsid w:val="00C13223"/>
    <w:rsid w:val="00C135C1"/>
    <w:rsid w:val="00C141F8"/>
    <w:rsid w:val="00C15479"/>
    <w:rsid w:val="00C175DD"/>
    <w:rsid w:val="00C17F82"/>
    <w:rsid w:val="00C20C2E"/>
    <w:rsid w:val="00C20DF4"/>
    <w:rsid w:val="00C22285"/>
    <w:rsid w:val="00C25527"/>
    <w:rsid w:val="00C257EC"/>
    <w:rsid w:val="00C26233"/>
    <w:rsid w:val="00C269ED"/>
    <w:rsid w:val="00C27162"/>
    <w:rsid w:val="00C27661"/>
    <w:rsid w:val="00C27DAD"/>
    <w:rsid w:val="00C3017D"/>
    <w:rsid w:val="00C30854"/>
    <w:rsid w:val="00C31817"/>
    <w:rsid w:val="00C33245"/>
    <w:rsid w:val="00C372EE"/>
    <w:rsid w:val="00C41006"/>
    <w:rsid w:val="00C41361"/>
    <w:rsid w:val="00C41568"/>
    <w:rsid w:val="00C42405"/>
    <w:rsid w:val="00C42F5C"/>
    <w:rsid w:val="00C43041"/>
    <w:rsid w:val="00C452A8"/>
    <w:rsid w:val="00C46542"/>
    <w:rsid w:val="00C4698C"/>
    <w:rsid w:val="00C47050"/>
    <w:rsid w:val="00C5069F"/>
    <w:rsid w:val="00C533E6"/>
    <w:rsid w:val="00C54490"/>
    <w:rsid w:val="00C57BCC"/>
    <w:rsid w:val="00C616E2"/>
    <w:rsid w:val="00C6366B"/>
    <w:rsid w:val="00C63AD8"/>
    <w:rsid w:val="00C65DEF"/>
    <w:rsid w:val="00C66077"/>
    <w:rsid w:val="00C6748D"/>
    <w:rsid w:val="00C676F2"/>
    <w:rsid w:val="00C67CDD"/>
    <w:rsid w:val="00C67E5C"/>
    <w:rsid w:val="00C7079C"/>
    <w:rsid w:val="00C70A3C"/>
    <w:rsid w:val="00C7153E"/>
    <w:rsid w:val="00C71A30"/>
    <w:rsid w:val="00C73F56"/>
    <w:rsid w:val="00C7581A"/>
    <w:rsid w:val="00C76C5E"/>
    <w:rsid w:val="00C81701"/>
    <w:rsid w:val="00C819A2"/>
    <w:rsid w:val="00C83A82"/>
    <w:rsid w:val="00C85B94"/>
    <w:rsid w:val="00C86059"/>
    <w:rsid w:val="00C87D47"/>
    <w:rsid w:val="00C90A26"/>
    <w:rsid w:val="00C91FEC"/>
    <w:rsid w:val="00C9372D"/>
    <w:rsid w:val="00C93A83"/>
    <w:rsid w:val="00C96B39"/>
    <w:rsid w:val="00C972E9"/>
    <w:rsid w:val="00CA029B"/>
    <w:rsid w:val="00CA114D"/>
    <w:rsid w:val="00CA1A36"/>
    <w:rsid w:val="00CA4D2D"/>
    <w:rsid w:val="00CA4EBA"/>
    <w:rsid w:val="00CA4FA7"/>
    <w:rsid w:val="00CA7305"/>
    <w:rsid w:val="00CA77EB"/>
    <w:rsid w:val="00CA7C6A"/>
    <w:rsid w:val="00CB0313"/>
    <w:rsid w:val="00CB122B"/>
    <w:rsid w:val="00CB1E10"/>
    <w:rsid w:val="00CB2CA4"/>
    <w:rsid w:val="00CB5902"/>
    <w:rsid w:val="00CB5E37"/>
    <w:rsid w:val="00CB6991"/>
    <w:rsid w:val="00CC150F"/>
    <w:rsid w:val="00CC1BFE"/>
    <w:rsid w:val="00CC2914"/>
    <w:rsid w:val="00CC2FA8"/>
    <w:rsid w:val="00CC45B2"/>
    <w:rsid w:val="00CC4E20"/>
    <w:rsid w:val="00CC5A0E"/>
    <w:rsid w:val="00CC682C"/>
    <w:rsid w:val="00CC753A"/>
    <w:rsid w:val="00CD1589"/>
    <w:rsid w:val="00CD3F67"/>
    <w:rsid w:val="00CD4320"/>
    <w:rsid w:val="00CD474C"/>
    <w:rsid w:val="00CD575D"/>
    <w:rsid w:val="00CD6CA6"/>
    <w:rsid w:val="00CD6D98"/>
    <w:rsid w:val="00CE0314"/>
    <w:rsid w:val="00CE034F"/>
    <w:rsid w:val="00CE03D1"/>
    <w:rsid w:val="00CE183E"/>
    <w:rsid w:val="00CE2311"/>
    <w:rsid w:val="00CE2A83"/>
    <w:rsid w:val="00CE35B9"/>
    <w:rsid w:val="00CE378C"/>
    <w:rsid w:val="00CE7BD1"/>
    <w:rsid w:val="00CF11F9"/>
    <w:rsid w:val="00CF3429"/>
    <w:rsid w:val="00CF5497"/>
    <w:rsid w:val="00CF5967"/>
    <w:rsid w:val="00CF6062"/>
    <w:rsid w:val="00CF6CCF"/>
    <w:rsid w:val="00CF6ECB"/>
    <w:rsid w:val="00CF74B3"/>
    <w:rsid w:val="00D011BC"/>
    <w:rsid w:val="00D0170C"/>
    <w:rsid w:val="00D0215A"/>
    <w:rsid w:val="00D026D4"/>
    <w:rsid w:val="00D03A02"/>
    <w:rsid w:val="00D03A84"/>
    <w:rsid w:val="00D03E34"/>
    <w:rsid w:val="00D0410E"/>
    <w:rsid w:val="00D05771"/>
    <w:rsid w:val="00D06FC4"/>
    <w:rsid w:val="00D07770"/>
    <w:rsid w:val="00D0796A"/>
    <w:rsid w:val="00D11162"/>
    <w:rsid w:val="00D111BC"/>
    <w:rsid w:val="00D118EC"/>
    <w:rsid w:val="00D123C4"/>
    <w:rsid w:val="00D12E75"/>
    <w:rsid w:val="00D1396E"/>
    <w:rsid w:val="00D15259"/>
    <w:rsid w:val="00D156B5"/>
    <w:rsid w:val="00D209CF"/>
    <w:rsid w:val="00D22061"/>
    <w:rsid w:val="00D25670"/>
    <w:rsid w:val="00D25836"/>
    <w:rsid w:val="00D25E91"/>
    <w:rsid w:val="00D26873"/>
    <w:rsid w:val="00D26AF4"/>
    <w:rsid w:val="00D320F9"/>
    <w:rsid w:val="00D3260D"/>
    <w:rsid w:val="00D3262F"/>
    <w:rsid w:val="00D3548C"/>
    <w:rsid w:val="00D361CD"/>
    <w:rsid w:val="00D379A5"/>
    <w:rsid w:val="00D40A11"/>
    <w:rsid w:val="00D40BBE"/>
    <w:rsid w:val="00D42DA8"/>
    <w:rsid w:val="00D45F24"/>
    <w:rsid w:val="00D45F3E"/>
    <w:rsid w:val="00D50775"/>
    <w:rsid w:val="00D5268E"/>
    <w:rsid w:val="00D54F7D"/>
    <w:rsid w:val="00D56802"/>
    <w:rsid w:val="00D57495"/>
    <w:rsid w:val="00D57A23"/>
    <w:rsid w:val="00D61160"/>
    <w:rsid w:val="00D6448A"/>
    <w:rsid w:val="00D65CF8"/>
    <w:rsid w:val="00D65F6B"/>
    <w:rsid w:val="00D661E2"/>
    <w:rsid w:val="00D66DD3"/>
    <w:rsid w:val="00D66F78"/>
    <w:rsid w:val="00D66FFE"/>
    <w:rsid w:val="00D7773B"/>
    <w:rsid w:val="00D779FC"/>
    <w:rsid w:val="00D77B34"/>
    <w:rsid w:val="00D8011B"/>
    <w:rsid w:val="00D80FD0"/>
    <w:rsid w:val="00D817D6"/>
    <w:rsid w:val="00D817F7"/>
    <w:rsid w:val="00D821D3"/>
    <w:rsid w:val="00D82697"/>
    <w:rsid w:val="00D840B7"/>
    <w:rsid w:val="00D84A06"/>
    <w:rsid w:val="00D8545E"/>
    <w:rsid w:val="00D85708"/>
    <w:rsid w:val="00D85B94"/>
    <w:rsid w:val="00D87B6F"/>
    <w:rsid w:val="00D87BA3"/>
    <w:rsid w:val="00D90FFB"/>
    <w:rsid w:val="00D91C35"/>
    <w:rsid w:val="00D921F8"/>
    <w:rsid w:val="00D92676"/>
    <w:rsid w:val="00D93569"/>
    <w:rsid w:val="00D940B7"/>
    <w:rsid w:val="00D97483"/>
    <w:rsid w:val="00DA0149"/>
    <w:rsid w:val="00DA0223"/>
    <w:rsid w:val="00DA1634"/>
    <w:rsid w:val="00DA1BF5"/>
    <w:rsid w:val="00DA2FC9"/>
    <w:rsid w:val="00DA322E"/>
    <w:rsid w:val="00DA5F74"/>
    <w:rsid w:val="00DA7DE5"/>
    <w:rsid w:val="00DB1481"/>
    <w:rsid w:val="00DB2C23"/>
    <w:rsid w:val="00DB3FB3"/>
    <w:rsid w:val="00DB4A38"/>
    <w:rsid w:val="00DB5061"/>
    <w:rsid w:val="00DB72DF"/>
    <w:rsid w:val="00DC24E8"/>
    <w:rsid w:val="00DC2D71"/>
    <w:rsid w:val="00DC4AFD"/>
    <w:rsid w:val="00DC5268"/>
    <w:rsid w:val="00DC5571"/>
    <w:rsid w:val="00DC574F"/>
    <w:rsid w:val="00DC73E6"/>
    <w:rsid w:val="00DC7E5D"/>
    <w:rsid w:val="00DD0541"/>
    <w:rsid w:val="00DD1880"/>
    <w:rsid w:val="00DD1A07"/>
    <w:rsid w:val="00DD1D1D"/>
    <w:rsid w:val="00DD1FF2"/>
    <w:rsid w:val="00DE0333"/>
    <w:rsid w:val="00DE089A"/>
    <w:rsid w:val="00DE0A04"/>
    <w:rsid w:val="00DE0D74"/>
    <w:rsid w:val="00DE353B"/>
    <w:rsid w:val="00DE3C80"/>
    <w:rsid w:val="00DE4F76"/>
    <w:rsid w:val="00DE5116"/>
    <w:rsid w:val="00DE52ED"/>
    <w:rsid w:val="00DE6731"/>
    <w:rsid w:val="00DE753F"/>
    <w:rsid w:val="00DE796B"/>
    <w:rsid w:val="00DF222F"/>
    <w:rsid w:val="00DF2643"/>
    <w:rsid w:val="00DF291C"/>
    <w:rsid w:val="00DF5D3E"/>
    <w:rsid w:val="00DF6979"/>
    <w:rsid w:val="00E01F65"/>
    <w:rsid w:val="00E02BFE"/>
    <w:rsid w:val="00E02C2B"/>
    <w:rsid w:val="00E03460"/>
    <w:rsid w:val="00E03B33"/>
    <w:rsid w:val="00E03B9B"/>
    <w:rsid w:val="00E04114"/>
    <w:rsid w:val="00E05317"/>
    <w:rsid w:val="00E061DB"/>
    <w:rsid w:val="00E11FA4"/>
    <w:rsid w:val="00E13681"/>
    <w:rsid w:val="00E14606"/>
    <w:rsid w:val="00E14696"/>
    <w:rsid w:val="00E15569"/>
    <w:rsid w:val="00E16ACE"/>
    <w:rsid w:val="00E2003C"/>
    <w:rsid w:val="00E20DC2"/>
    <w:rsid w:val="00E21DCB"/>
    <w:rsid w:val="00E27A15"/>
    <w:rsid w:val="00E31C89"/>
    <w:rsid w:val="00E330A0"/>
    <w:rsid w:val="00E34844"/>
    <w:rsid w:val="00E35551"/>
    <w:rsid w:val="00E37167"/>
    <w:rsid w:val="00E37453"/>
    <w:rsid w:val="00E37F3E"/>
    <w:rsid w:val="00E400F4"/>
    <w:rsid w:val="00E4085D"/>
    <w:rsid w:val="00E42E42"/>
    <w:rsid w:val="00E42FDB"/>
    <w:rsid w:val="00E435CE"/>
    <w:rsid w:val="00E46BB9"/>
    <w:rsid w:val="00E51206"/>
    <w:rsid w:val="00E53C76"/>
    <w:rsid w:val="00E60276"/>
    <w:rsid w:val="00E603E5"/>
    <w:rsid w:val="00E60D82"/>
    <w:rsid w:val="00E6191B"/>
    <w:rsid w:val="00E622AD"/>
    <w:rsid w:val="00E62391"/>
    <w:rsid w:val="00E63F9C"/>
    <w:rsid w:val="00E65674"/>
    <w:rsid w:val="00E65D28"/>
    <w:rsid w:val="00E70F78"/>
    <w:rsid w:val="00E716A1"/>
    <w:rsid w:val="00E723D4"/>
    <w:rsid w:val="00E72404"/>
    <w:rsid w:val="00E7251E"/>
    <w:rsid w:val="00E73719"/>
    <w:rsid w:val="00E75485"/>
    <w:rsid w:val="00E7669E"/>
    <w:rsid w:val="00E83021"/>
    <w:rsid w:val="00E830A9"/>
    <w:rsid w:val="00E83FBD"/>
    <w:rsid w:val="00E84A95"/>
    <w:rsid w:val="00E85850"/>
    <w:rsid w:val="00E85BA7"/>
    <w:rsid w:val="00E862D7"/>
    <w:rsid w:val="00E86CA3"/>
    <w:rsid w:val="00E925EE"/>
    <w:rsid w:val="00E92E55"/>
    <w:rsid w:val="00E95C17"/>
    <w:rsid w:val="00E95F01"/>
    <w:rsid w:val="00E964BC"/>
    <w:rsid w:val="00EA111F"/>
    <w:rsid w:val="00EA196D"/>
    <w:rsid w:val="00EA1DAE"/>
    <w:rsid w:val="00EA468F"/>
    <w:rsid w:val="00EA498E"/>
    <w:rsid w:val="00EA5864"/>
    <w:rsid w:val="00EA58D3"/>
    <w:rsid w:val="00EA615B"/>
    <w:rsid w:val="00EB0B89"/>
    <w:rsid w:val="00EB40AE"/>
    <w:rsid w:val="00EB4A5E"/>
    <w:rsid w:val="00EB5048"/>
    <w:rsid w:val="00EC1F7E"/>
    <w:rsid w:val="00EC2267"/>
    <w:rsid w:val="00EC3724"/>
    <w:rsid w:val="00EC505A"/>
    <w:rsid w:val="00EC5389"/>
    <w:rsid w:val="00EC58D5"/>
    <w:rsid w:val="00EC608C"/>
    <w:rsid w:val="00EC690E"/>
    <w:rsid w:val="00EC6E00"/>
    <w:rsid w:val="00ED180E"/>
    <w:rsid w:val="00ED38FB"/>
    <w:rsid w:val="00ED3C06"/>
    <w:rsid w:val="00ED434D"/>
    <w:rsid w:val="00ED617A"/>
    <w:rsid w:val="00ED6A80"/>
    <w:rsid w:val="00ED6CA2"/>
    <w:rsid w:val="00ED72E4"/>
    <w:rsid w:val="00ED7C8E"/>
    <w:rsid w:val="00EE131E"/>
    <w:rsid w:val="00EE15A8"/>
    <w:rsid w:val="00EE20C0"/>
    <w:rsid w:val="00EE364E"/>
    <w:rsid w:val="00EE5417"/>
    <w:rsid w:val="00EE55BB"/>
    <w:rsid w:val="00EF13C5"/>
    <w:rsid w:val="00EF255A"/>
    <w:rsid w:val="00EF3BDF"/>
    <w:rsid w:val="00EF3FDA"/>
    <w:rsid w:val="00EF402F"/>
    <w:rsid w:val="00EF5F15"/>
    <w:rsid w:val="00EF5FD4"/>
    <w:rsid w:val="00EF6C2D"/>
    <w:rsid w:val="00EF7909"/>
    <w:rsid w:val="00F00116"/>
    <w:rsid w:val="00F00486"/>
    <w:rsid w:val="00F00BF6"/>
    <w:rsid w:val="00F01FB1"/>
    <w:rsid w:val="00F02389"/>
    <w:rsid w:val="00F06C72"/>
    <w:rsid w:val="00F07C1C"/>
    <w:rsid w:val="00F128CD"/>
    <w:rsid w:val="00F14FE0"/>
    <w:rsid w:val="00F16624"/>
    <w:rsid w:val="00F223F7"/>
    <w:rsid w:val="00F22C95"/>
    <w:rsid w:val="00F23796"/>
    <w:rsid w:val="00F253BE"/>
    <w:rsid w:val="00F259B8"/>
    <w:rsid w:val="00F27B70"/>
    <w:rsid w:val="00F31E00"/>
    <w:rsid w:val="00F31FE7"/>
    <w:rsid w:val="00F3377B"/>
    <w:rsid w:val="00F33D66"/>
    <w:rsid w:val="00F360ED"/>
    <w:rsid w:val="00F379F8"/>
    <w:rsid w:val="00F42CA1"/>
    <w:rsid w:val="00F43A2B"/>
    <w:rsid w:val="00F43F23"/>
    <w:rsid w:val="00F44405"/>
    <w:rsid w:val="00F47C11"/>
    <w:rsid w:val="00F5027F"/>
    <w:rsid w:val="00F50F8D"/>
    <w:rsid w:val="00F510DA"/>
    <w:rsid w:val="00F51131"/>
    <w:rsid w:val="00F512B2"/>
    <w:rsid w:val="00F55678"/>
    <w:rsid w:val="00F55A50"/>
    <w:rsid w:val="00F5683F"/>
    <w:rsid w:val="00F568D0"/>
    <w:rsid w:val="00F60001"/>
    <w:rsid w:val="00F602C9"/>
    <w:rsid w:val="00F61050"/>
    <w:rsid w:val="00F61D05"/>
    <w:rsid w:val="00F6204D"/>
    <w:rsid w:val="00F620DB"/>
    <w:rsid w:val="00F63357"/>
    <w:rsid w:val="00F66009"/>
    <w:rsid w:val="00F66B62"/>
    <w:rsid w:val="00F67158"/>
    <w:rsid w:val="00F719E9"/>
    <w:rsid w:val="00F72A17"/>
    <w:rsid w:val="00F72AAE"/>
    <w:rsid w:val="00F749C3"/>
    <w:rsid w:val="00F74B43"/>
    <w:rsid w:val="00F772CE"/>
    <w:rsid w:val="00F77A30"/>
    <w:rsid w:val="00F80F01"/>
    <w:rsid w:val="00F846A8"/>
    <w:rsid w:val="00F8592F"/>
    <w:rsid w:val="00F86860"/>
    <w:rsid w:val="00F86BDC"/>
    <w:rsid w:val="00F90C23"/>
    <w:rsid w:val="00F90E06"/>
    <w:rsid w:val="00F913C1"/>
    <w:rsid w:val="00F91E70"/>
    <w:rsid w:val="00F92097"/>
    <w:rsid w:val="00F94B65"/>
    <w:rsid w:val="00F94E8D"/>
    <w:rsid w:val="00F96EB1"/>
    <w:rsid w:val="00F97D2A"/>
    <w:rsid w:val="00FA1EE6"/>
    <w:rsid w:val="00FA2064"/>
    <w:rsid w:val="00FA433D"/>
    <w:rsid w:val="00FA5A40"/>
    <w:rsid w:val="00FA7D2C"/>
    <w:rsid w:val="00FB3A01"/>
    <w:rsid w:val="00FB3FD8"/>
    <w:rsid w:val="00FB4D7D"/>
    <w:rsid w:val="00FC128C"/>
    <w:rsid w:val="00FC1A7F"/>
    <w:rsid w:val="00FC2106"/>
    <w:rsid w:val="00FC3570"/>
    <w:rsid w:val="00FC4B74"/>
    <w:rsid w:val="00FC6A68"/>
    <w:rsid w:val="00FC7293"/>
    <w:rsid w:val="00FD14A3"/>
    <w:rsid w:val="00FD14ED"/>
    <w:rsid w:val="00FD2799"/>
    <w:rsid w:val="00FD3CF8"/>
    <w:rsid w:val="00FD45BF"/>
    <w:rsid w:val="00FD5803"/>
    <w:rsid w:val="00FE0098"/>
    <w:rsid w:val="00FE11CD"/>
    <w:rsid w:val="00FE17D1"/>
    <w:rsid w:val="00FE1DF6"/>
    <w:rsid w:val="00FE1ECE"/>
    <w:rsid w:val="00FE1FB3"/>
    <w:rsid w:val="00FE3874"/>
    <w:rsid w:val="00FE488B"/>
    <w:rsid w:val="00FE5ED2"/>
    <w:rsid w:val="00FE64BC"/>
    <w:rsid w:val="00FE6A78"/>
    <w:rsid w:val="00FF15A9"/>
    <w:rsid w:val="00FF15C0"/>
    <w:rsid w:val="00FF1719"/>
    <w:rsid w:val="00FF2C07"/>
    <w:rsid w:val="00FF5E82"/>
    <w:rsid w:val="00FF5FBB"/>
    <w:rsid w:val="00FF68DB"/>
    <w:rsid w:val="00FF6C67"/>
    <w:rsid w:val="01D33DFB"/>
    <w:rsid w:val="02F13894"/>
    <w:rsid w:val="04F4164F"/>
    <w:rsid w:val="04F816C7"/>
    <w:rsid w:val="07B838F4"/>
    <w:rsid w:val="07DE62F4"/>
    <w:rsid w:val="08070203"/>
    <w:rsid w:val="09240CA6"/>
    <w:rsid w:val="0A7F7D77"/>
    <w:rsid w:val="0B597154"/>
    <w:rsid w:val="0BDE4191"/>
    <w:rsid w:val="0DD97CDE"/>
    <w:rsid w:val="0E79524F"/>
    <w:rsid w:val="111F5AE2"/>
    <w:rsid w:val="162064D9"/>
    <w:rsid w:val="16B56E47"/>
    <w:rsid w:val="1701104A"/>
    <w:rsid w:val="197A625B"/>
    <w:rsid w:val="19A91329"/>
    <w:rsid w:val="19F50124"/>
    <w:rsid w:val="1BFB36D7"/>
    <w:rsid w:val="1D411874"/>
    <w:rsid w:val="1D66620B"/>
    <w:rsid w:val="1D7B2B85"/>
    <w:rsid w:val="1DD0057C"/>
    <w:rsid w:val="1FE679D1"/>
    <w:rsid w:val="214B4867"/>
    <w:rsid w:val="224D370C"/>
    <w:rsid w:val="232F5E36"/>
    <w:rsid w:val="261A1293"/>
    <w:rsid w:val="2644228D"/>
    <w:rsid w:val="26FC351B"/>
    <w:rsid w:val="27A25897"/>
    <w:rsid w:val="28135F09"/>
    <w:rsid w:val="28B82778"/>
    <w:rsid w:val="2A9113E2"/>
    <w:rsid w:val="2C26133A"/>
    <w:rsid w:val="2C2B7F93"/>
    <w:rsid w:val="2CDA3A1A"/>
    <w:rsid w:val="2DE262D6"/>
    <w:rsid w:val="2E8A57EA"/>
    <w:rsid w:val="2E8F34C5"/>
    <w:rsid w:val="2FC92E05"/>
    <w:rsid w:val="31DD626C"/>
    <w:rsid w:val="3476679F"/>
    <w:rsid w:val="3539405E"/>
    <w:rsid w:val="383109E1"/>
    <w:rsid w:val="38C522B1"/>
    <w:rsid w:val="39D1036D"/>
    <w:rsid w:val="3B65429B"/>
    <w:rsid w:val="3C55619E"/>
    <w:rsid w:val="3C9F1981"/>
    <w:rsid w:val="3CCF4A0B"/>
    <w:rsid w:val="3E713B01"/>
    <w:rsid w:val="3E9D7E49"/>
    <w:rsid w:val="40E5695F"/>
    <w:rsid w:val="428E7F40"/>
    <w:rsid w:val="45115829"/>
    <w:rsid w:val="454050A9"/>
    <w:rsid w:val="458F38CD"/>
    <w:rsid w:val="47F23227"/>
    <w:rsid w:val="47FE172A"/>
    <w:rsid w:val="48FD715C"/>
    <w:rsid w:val="4B9E678E"/>
    <w:rsid w:val="4C5217F8"/>
    <w:rsid w:val="4EDD3928"/>
    <w:rsid w:val="4FD95AD7"/>
    <w:rsid w:val="505C7F65"/>
    <w:rsid w:val="50D06038"/>
    <w:rsid w:val="51BF4329"/>
    <w:rsid w:val="51C20FA4"/>
    <w:rsid w:val="56123C69"/>
    <w:rsid w:val="567D5EF0"/>
    <w:rsid w:val="56B22952"/>
    <w:rsid w:val="574868BE"/>
    <w:rsid w:val="58661C28"/>
    <w:rsid w:val="586F4EAD"/>
    <w:rsid w:val="58E65065"/>
    <w:rsid w:val="59CC0D4E"/>
    <w:rsid w:val="5B082265"/>
    <w:rsid w:val="5B27469B"/>
    <w:rsid w:val="5D3F094E"/>
    <w:rsid w:val="5F4048C7"/>
    <w:rsid w:val="5FDF6558"/>
    <w:rsid w:val="61457124"/>
    <w:rsid w:val="61DF07AD"/>
    <w:rsid w:val="629D79A9"/>
    <w:rsid w:val="62B96C85"/>
    <w:rsid w:val="65183EB3"/>
    <w:rsid w:val="657B65AF"/>
    <w:rsid w:val="664107D0"/>
    <w:rsid w:val="67133374"/>
    <w:rsid w:val="67161AAD"/>
    <w:rsid w:val="6AB954A7"/>
    <w:rsid w:val="6F2B7A28"/>
    <w:rsid w:val="6F5949F7"/>
    <w:rsid w:val="72412620"/>
    <w:rsid w:val="73912EB2"/>
    <w:rsid w:val="7393571D"/>
    <w:rsid w:val="74E22A30"/>
    <w:rsid w:val="752A6BC5"/>
    <w:rsid w:val="769723DD"/>
    <w:rsid w:val="779055BD"/>
    <w:rsid w:val="788B1F02"/>
    <w:rsid w:val="794C0EEC"/>
    <w:rsid w:val="79984052"/>
    <w:rsid w:val="7A39359C"/>
    <w:rsid w:val="7AEE6AAA"/>
    <w:rsid w:val="7B752100"/>
    <w:rsid w:val="7CF46211"/>
    <w:rsid w:val="7D2334A5"/>
    <w:rsid w:val="7D34020F"/>
    <w:rsid w:val="7D977912"/>
    <w:rsid w:val="7F1C1099"/>
    <w:rsid w:val="7F8911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D9B9D47"/>
  <w15:docId w15:val="{398FF92A-1D76-4E47-A863-F6411E5E9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qFormat="1"/>
    <w:lsdException w:name="header" w:uiPriority="99" w:qFormat="1"/>
    <w:lsdException w:name="footer" w:uiPriority="99" w:qFormat="1"/>
    <w:lsdException w:name="caption" w:qFormat="1"/>
    <w:lsdException w:name="annotation reference" w:qFormat="1"/>
    <w:lsdException w:name="line number" w:qFormat="1"/>
    <w:lsdException w:name="page number" w:qFormat="1"/>
    <w:lsdException w:name="List" w:qFormat="1"/>
    <w:lsdException w:name="List Bullet" w:qFormat="1"/>
    <w:lsdException w:name="List Bullet 4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Date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unhideWhenUsed="1" w:qFormat="1"/>
    <w:lsdException w:name="Followed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rdia New" w:eastAsia="Cordia New" w:hAnsi="Cordia New" w:cs="Angsana New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suppressAutoHyphens/>
      <w:jc w:val="center"/>
      <w:outlineLvl w:val="0"/>
    </w:pPr>
    <w:rPr>
      <w:rFonts w:ascii="Angsana New" w:hAnsi="Angsana New"/>
      <w:sz w:val="32"/>
      <w:szCs w:val="32"/>
      <w:lang w:eastAsia="th-TH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Arial" w:eastAsia="Times New Roman" w:hAnsi="Arial" w:cs="Cordia New"/>
      <w:b/>
      <w:bCs/>
      <w:i/>
      <w:iCs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/>
      <w:ind w:firstLine="720"/>
      <w:jc w:val="both"/>
      <w:outlineLvl w:val="2"/>
    </w:pPr>
    <w:rPr>
      <w:rFonts w:ascii="Angsana New" w:hAnsi="Angsana New"/>
      <w:sz w:val="32"/>
      <w:szCs w:val="32"/>
      <w:lang w:eastAsia="th-TH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rFonts w:ascii="Times New Roman" w:eastAsia="Times New Roman" w:hAnsi="Times New Roman"/>
      <w:b/>
      <w:bCs/>
      <w:szCs w:val="32"/>
    </w:rPr>
  </w:style>
  <w:style w:type="paragraph" w:styleId="Heading5">
    <w:name w:val="heading 5"/>
    <w:basedOn w:val="Normal"/>
    <w:next w:val="Normal"/>
    <w:link w:val="Heading5Char"/>
    <w:qFormat/>
    <w:pPr>
      <w:keepNext/>
      <w:suppressAutoHyphens/>
      <w:ind w:right="-143"/>
      <w:jc w:val="both"/>
      <w:outlineLvl w:val="4"/>
    </w:pPr>
    <w:rPr>
      <w:rFonts w:ascii="Angsana New" w:hAnsi="Angsana New"/>
      <w:sz w:val="32"/>
      <w:szCs w:val="32"/>
      <w:lang w:eastAsia="th-TH"/>
    </w:rPr>
  </w:style>
  <w:style w:type="paragraph" w:styleId="Heading6">
    <w:name w:val="heading 6"/>
    <w:basedOn w:val="Normal"/>
    <w:next w:val="Normal"/>
    <w:link w:val="Heading6Char"/>
    <w:qFormat/>
    <w:pPr>
      <w:keepNext/>
      <w:suppressAutoHyphens/>
      <w:jc w:val="center"/>
      <w:outlineLvl w:val="5"/>
    </w:pPr>
    <w:rPr>
      <w:rFonts w:ascii="Angsana New" w:hAnsi="Angsana New"/>
      <w:b/>
      <w:bCs/>
      <w:sz w:val="32"/>
      <w:szCs w:val="32"/>
      <w:lang w:eastAsia="th-TH"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ascii="Times New Roman" w:eastAsia="Times New Roman" w:hAnsi="Times New Roman"/>
      <w:sz w:val="24"/>
      <w:szCs w:val="24"/>
      <w:lang w:val="en-AU"/>
    </w:rPr>
  </w:style>
  <w:style w:type="paragraph" w:styleId="Heading8">
    <w:name w:val="heading 8"/>
    <w:basedOn w:val="Normal"/>
    <w:next w:val="Normal"/>
    <w:link w:val="Heading8Char"/>
    <w:qFormat/>
    <w:pPr>
      <w:keepNext/>
      <w:suppressAutoHyphens/>
      <w:ind w:right="-74"/>
      <w:jc w:val="center"/>
      <w:outlineLvl w:val="7"/>
    </w:pPr>
    <w:rPr>
      <w:rFonts w:ascii="BrowalliaUPC" w:eastAsia="Times New Roman" w:hAnsi="BrowalliaUPC" w:cs="BrowalliaUPC"/>
      <w:sz w:val="32"/>
      <w:szCs w:val="32"/>
      <w:lang w:eastAsia="th-TH"/>
    </w:rPr>
  </w:style>
  <w:style w:type="paragraph" w:styleId="Heading9">
    <w:name w:val="heading 9"/>
    <w:basedOn w:val="Normal"/>
    <w:next w:val="Normal"/>
    <w:link w:val="Heading9Char"/>
    <w:qFormat/>
    <w:pPr>
      <w:spacing w:before="240" w:after="60"/>
      <w:outlineLvl w:val="8"/>
    </w:pPr>
    <w:rPr>
      <w:rFonts w:ascii="Arial" w:eastAsia="Times New Roman" w:hAnsi="Arial" w:cs="Arial"/>
      <w:sz w:val="22"/>
      <w:szCs w:val="22"/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eastAsia="Times New Roman" w:hAnsi="Tahoma"/>
      <w:sz w:val="16"/>
      <w:szCs w:val="18"/>
    </w:rPr>
  </w:style>
  <w:style w:type="paragraph" w:styleId="BodyText">
    <w:name w:val="Body Text"/>
    <w:basedOn w:val="Normal"/>
    <w:link w:val="BodyTextChar"/>
    <w:qFormat/>
    <w:pPr>
      <w:suppressAutoHyphens/>
    </w:pPr>
    <w:rPr>
      <w:rFonts w:ascii="Angsana New" w:hAnsi="Angsana New"/>
      <w:sz w:val="32"/>
      <w:szCs w:val="32"/>
      <w:lang w:eastAsia="th-TH"/>
    </w:rPr>
  </w:style>
  <w:style w:type="paragraph" w:styleId="BodyText2">
    <w:name w:val="Body Text 2"/>
    <w:basedOn w:val="Normal"/>
    <w:link w:val="BodyText2Char"/>
    <w:qFormat/>
    <w:pPr>
      <w:suppressAutoHyphens/>
      <w:ind w:right="-143"/>
      <w:jc w:val="both"/>
    </w:pPr>
    <w:rPr>
      <w:rFonts w:ascii="Times New Roman" w:hAnsi="Times New Roman" w:cs="Cordia New"/>
      <w:sz w:val="24"/>
      <w:szCs w:val="24"/>
      <w:lang w:eastAsia="th-TH"/>
    </w:rPr>
  </w:style>
  <w:style w:type="paragraph" w:styleId="BodyText3">
    <w:name w:val="Body Text 3"/>
    <w:basedOn w:val="Normal"/>
    <w:link w:val="BodyText3Char"/>
    <w:qFormat/>
    <w:pPr>
      <w:spacing w:after="120" w:line="276" w:lineRule="auto"/>
    </w:pPr>
    <w:rPr>
      <w:rFonts w:ascii="Calibri" w:eastAsia="Times New Roman" w:hAnsi="Calibri"/>
      <w:sz w:val="16"/>
      <w:szCs w:val="20"/>
    </w:rPr>
  </w:style>
  <w:style w:type="paragraph" w:styleId="BodyTextIndent">
    <w:name w:val="Body Text Indent"/>
    <w:basedOn w:val="Normal"/>
    <w:link w:val="BodyTextIndentChar"/>
    <w:qFormat/>
    <w:pPr>
      <w:spacing w:after="120"/>
      <w:ind w:left="360"/>
    </w:pPr>
    <w:rPr>
      <w:rFonts w:ascii="Times New Roman" w:eastAsia="Times New Roman" w:hAnsi="Times New Roman"/>
      <w:sz w:val="24"/>
    </w:rPr>
  </w:style>
  <w:style w:type="paragraph" w:styleId="BodyTextIndent2">
    <w:name w:val="Body Text Indent 2"/>
    <w:basedOn w:val="Normal"/>
    <w:link w:val="BodyTextIndent2Char"/>
    <w:qFormat/>
    <w:pPr>
      <w:suppressAutoHyphens/>
      <w:ind w:firstLine="720"/>
    </w:pPr>
    <w:rPr>
      <w:rFonts w:ascii="Angsana New" w:hAnsi="Angsana New"/>
      <w:sz w:val="32"/>
      <w:szCs w:val="32"/>
      <w:lang w:eastAsia="th-TH"/>
    </w:rPr>
  </w:style>
  <w:style w:type="paragraph" w:styleId="BodyTextIndent3">
    <w:name w:val="Body Text Indent 3"/>
    <w:basedOn w:val="Normal"/>
    <w:link w:val="BodyTextIndent3Char"/>
    <w:qFormat/>
    <w:pPr>
      <w:suppressAutoHyphens/>
      <w:ind w:left="720"/>
    </w:pPr>
    <w:rPr>
      <w:rFonts w:ascii="Angsana New" w:hAnsi="Angsana New"/>
      <w:sz w:val="32"/>
      <w:szCs w:val="32"/>
      <w:lang w:eastAsia="th-TH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Tahoma"/>
      <w:i/>
      <w:iCs/>
      <w:sz w:val="20"/>
      <w:szCs w:val="20"/>
      <w:lang w:eastAsia="th-TH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pPr>
      <w:suppressAutoHyphens/>
    </w:pPr>
    <w:rPr>
      <w:rFonts w:cs="Cordia New"/>
      <w:sz w:val="20"/>
      <w:szCs w:val="20"/>
      <w:lang w:eastAsia="th-TH"/>
    </w:rPr>
  </w:style>
  <w:style w:type="paragraph" w:styleId="CommentSubject">
    <w:name w:val="annotation subject"/>
    <w:basedOn w:val="CommentText"/>
    <w:next w:val="CommentText"/>
    <w:link w:val="CommentSubjectChar"/>
    <w:qFormat/>
    <w:pPr>
      <w:suppressAutoHyphens w:val="0"/>
    </w:pPr>
    <w:rPr>
      <w:rFonts w:cs="Angsana New"/>
      <w:b/>
      <w:bCs/>
      <w:szCs w:val="25"/>
      <w:lang w:eastAsia="en-US"/>
    </w:rPr>
  </w:style>
  <w:style w:type="paragraph" w:styleId="Date">
    <w:name w:val="Date"/>
    <w:basedOn w:val="Normal"/>
    <w:next w:val="Normal"/>
    <w:link w:val="DateChar"/>
    <w:qFormat/>
    <w:rPr>
      <w:rFonts w:eastAsia="SimSun"/>
      <w:szCs w:val="35"/>
    </w:rPr>
  </w:style>
  <w:style w:type="character" w:styleId="Emphasis">
    <w:name w:val="Emphasis"/>
    <w:basedOn w:val="a"/>
    <w:qFormat/>
    <w:rPr>
      <w:i/>
      <w:iCs/>
    </w:rPr>
  </w:style>
  <w:style w:type="character" w:customStyle="1" w:styleId="a">
    <w:name w:val="แบบอักษรของย่อหน้าเริ่มต้น"/>
    <w:uiPriority w:val="1"/>
    <w:semiHidden/>
    <w:unhideWhenUsed/>
    <w:qFormat/>
  </w:style>
  <w:style w:type="character" w:styleId="FollowedHyperlink">
    <w:name w:val="FollowedHyperlink"/>
    <w:basedOn w:val="DefaultParagraphFont"/>
    <w:qFormat/>
    <w:rPr>
      <w:color w:val="954F72" w:themeColor="followedHyperlink"/>
      <w:u w:val="single"/>
    </w:rPr>
  </w:style>
  <w:style w:type="paragraph" w:styleId="Footer">
    <w:name w:val="footer"/>
    <w:aliases w:val="·éÒÂ¡ÃÐ´ÒÉ"/>
    <w:basedOn w:val="Normal"/>
    <w:link w:val="FooterChar"/>
    <w:uiPriority w:val="99"/>
    <w:qFormat/>
    <w:pPr>
      <w:tabs>
        <w:tab w:val="center" w:pos="4513"/>
        <w:tab w:val="right" w:pos="9026"/>
      </w:tabs>
    </w:pPr>
    <w:rPr>
      <w:szCs w:val="35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  <w:rPr>
      <w:szCs w:val="35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none"/>
    </w:rPr>
  </w:style>
  <w:style w:type="character" w:styleId="LineNumber">
    <w:name w:val="line number"/>
    <w:basedOn w:val="a"/>
    <w:qFormat/>
  </w:style>
  <w:style w:type="paragraph" w:styleId="List">
    <w:name w:val="List"/>
    <w:basedOn w:val="BodyText"/>
    <w:qFormat/>
    <w:rPr>
      <w:rFonts w:cs="Tahoma"/>
    </w:rPr>
  </w:style>
  <w:style w:type="paragraph" w:styleId="ListBullet">
    <w:name w:val="List Bullet"/>
    <w:basedOn w:val="Normal"/>
    <w:qFormat/>
    <w:pPr>
      <w:numPr>
        <w:numId w:val="1"/>
      </w:numPr>
      <w:contextualSpacing/>
    </w:pPr>
    <w:rPr>
      <w:rFonts w:ascii="Times New Roman" w:eastAsia="Times New Roman" w:hAnsi="Times New Roman"/>
      <w:sz w:val="24"/>
      <w:szCs w:val="24"/>
    </w:rPr>
  </w:style>
  <w:style w:type="paragraph" w:styleId="ListBullet4">
    <w:name w:val="List Bullet 4"/>
    <w:basedOn w:val="Normal"/>
    <w:qFormat/>
    <w:pPr>
      <w:suppressAutoHyphens/>
    </w:pPr>
    <w:rPr>
      <w:rFonts w:ascii="CordiaUPC" w:eastAsia="Times New Roman" w:hAnsi="CordiaUPC" w:cs="CordiaUPC"/>
      <w:sz w:val="20"/>
      <w:szCs w:val="20"/>
      <w:lang w:eastAsia="th-TH"/>
    </w:rPr>
  </w:style>
  <w:style w:type="paragraph" w:styleId="NormalWeb">
    <w:name w:val="Normal (Web)"/>
    <w:basedOn w:val="Normal"/>
    <w:uiPriority w:val="99"/>
    <w:qFormat/>
    <w:pPr>
      <w:suppressAutoHyphens/>
      <w:spacing w:before="100" w:after="100"/>
    </w:pPr>
    <w:rPr>
      <w:rFonts w:ascii="Arial Unicode MS" w:eastAsia="Times New Roman" w:hAnsi="Arial Unicode MS" w:cs="Cordia New"/>
      <w:sz w:val="24"/>
      <w:szCs w:val="24"/>
      <w:lang w:eastAsia="th-TH"/>
    </w:rPr>
  </w:style>
  <w:style w:type="character" w:styleId="PageNumber">
    <w:name w:val="page number"/>
    <w:aliases w:val="àÅ¢Ë¹éÒ"/>
    <w:basedOn w:val="a"/>
    <w:qFormat/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link w:val="SubtitleChar"/>
    <w:qFormat/>
    <w:pPr>
      <w:jc w:val="center"/>
    </w:pPr>
    <w:rPr>
      <w:rFonts w:ascii="AngsanaUPC" w:eastAsia="Times New Roman" w:hAnsi="AngsanaUPC" w:cs="AngsanaUPC"/>
      <w:b/>
      <w:bCs/>
      <w:sz w:val="36"/>
      <w:szCs w:val="36"/>
      <w:lang w:bidi="ar-SA"/>
    </w:rPr>
  </w:style>
  <w:style w:type="table" w:styleId="TableGrid">
    <w:name w:val="Table Grid"/>
    <w:basedOn w:val="TableNormal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rFonts w:ascii="AngsanaUPC" w:eastAsia="Times New Roman" w:hAnsi="AngsanaUPC" w:cs="AngsanaUPC"/>
      <w:b/>
      <w:bCs/>
      <w:sz w:val="32"/>
      <w:szCs w:val="3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Browallia New" w:eastAsia="Times New Roman" w:hAnsi="Browallia New" w:cs="Browallia New"/>
      <w:color w:val="000000"/>
      <w:sz w:val="24"/>
      <w:szCs w:val="24"/>
    </w:rPr>
  </w:style>
  <w:style w:type="paragraph" w:customStyle="1" w:styleId="CM7">
    <w:name w:val="CM7"/>
    <w:basedOn w:val="Default"/>
    <w:next w:val="Default"/>
    <w:qFormat/>
    <w:pPr>
      <w:spacing w:after="650"/>
    </w:pPr>
    <w:rPr>
      <w:rFonts w:cs="Angsana New"/>
      <w:color w:val="auto"/>
    </w:rPr>
  </w:style>
  <w:style w:type="paragraph" w:customStyle="1" w:styleId="CM9">
    <w:name w:val="CM9"/>
    <w:basedOn w:val="Default"/>
    <w:next w:val="Default"/>
    <w:qFormat/>
    <w:pPr>
      <w:spacing w:after="430"/>
    </w:pPr>
    <w:rPr>
      <w:rFonts w:cs="Angsana New"/>
      <w:color w:val="auto"/>
    </w:rPr>
  </w:style>
  <w:style w:type="character" w:customStyle="1" w:styleId="HeaderChar">
    <w:name w:val="Header Char"/>
    <w:basedOn w:val="a"/>
    <w:link w:val="Header"/>
    <w:uiPriority w:val="99"/>
    <w:qFormat/>
    <w:rPr>
      <w:sz w:val="28"/>
      <w:szCs w:val="35"/>
    </w:rPr>
  </w:style>
  <w:style w:type="character" w:customStyle="1" w:styleId="FooterChar">
    <w:name w:val="Footer Char"/>
    <w:aliases w:val="·éÒÂ¡ÃÐ´ÒÉ Char"/>
    <w:basedOn w:val="a"/>
    <w:link w:val="Footer"/>
    <w:uiPriority w:val="99"/>
    <w:qFormat/>
    <w:rPr>
      <w:sz w:val="28"/>
      <w:szCs w:val="35"/>
    </w:rPr>
  </w:style>
  <w:style w:type="character" w:customStyle="1" w:styleId="Heading7Char">
    <w:name w:val="Heading 7 Char"/>
    <w:basedOn w:val="a"/>
    <w:link w:val="Heading7"/>
    <w:qFormat/>
    <w:rPr>
      <w:rFonts w:ascii="Times New Roman" w:eastAsia="Times New Roman" w:hAnsi="Times New Roman"/>
      <w:sz w:val="24"/>
      <w:szCs w:val="24"/>
      <w:lang w:val="en-AU"/>
    </w:rPr>
  </w:style>
  <w:style w:type="character" w:customStyle="1" w:styleId="Heading1Char">
    <w:name w:val="Heading 1 Char"/>
    <w:basedOn w:val="a"/>
    <w:link w:val="Heading1"/>
    <w:qFormat/>
    <w:rPr>
      <w:rFonts w:ascii="Angsana New" w:hAnsi="Angsana New"/>
      <w:sz w:val="32"/>
      <w:szCs w:val="32"/>
      <w:lang w:eastAsia="th-TH"/>
    </w:rPr>
  </w:style>
  <w:style w:type="character" w:customStyle="1" w:styleId="Heading2Char">
    <w:name w:val="Heading 2 Char"/>
    <w:basedOn w:val="a"/>
    <w:link w:val="Heading2"/>
    <w:qFormat/>
    <w:rPr>
      <w:rFonts w:ascii="Arial" w:eastAsia="Times New Roman" w:hAnsi="Arial" w:cs="Cordia New"/>
      <w:b/>
      <w:bCs/>
      <w:i/>
      <w:iCs/>
      <w:sz w:val="28"/>
      <w:szCs w:val="32"/>
    </w:rPr>
  </w:style>
  <w:style w:type="character" w:customStyle="1" w:styleId="Heading3Char">
    <w:name w:val="Heading 3 Char"/>
    <w:basedOn w:val="a"/>
    <w:link w:val="Heading3"/>
    <w:qFormat/>
    <w:rPr>
      <w:rFonts w:ascii="Angsana New" w:hAnsi="Angsana New"/>
      <w:sz w:val="32"/>
      <w:szCs w:val="32"/>
      <w:lang w:eastAsia="th-TH"/>
    </w:rPr>
  </w:style>
  <w:style w:type="character" w:customStyle="1" w:styleId="Heading4Char">
    <w:name w:val="Heading 4 Char"/>
    <w:basedOn w:val="a"/>
    <w:link w:val="Heading4"/>
    <w:qFormat/>
    <w:rPr>
      <w:rFonts w:ascii="Times New Roman" w:eastAsia="Times New Roman" w:hAnsi="Times New Roman"/>
      <w:b/>
      <w:bCs/>
      <w:sz w:val="28"/>
      <w:szCs w:val="32"/>
    </w:rPr>
  </w:style>
  <w:style w:type="character" w:customStyle="1" w:styleId="Heading5Char">
    <w:name w:val="Heading 5 Char"/>
    <w:basedOn w:val="a"/>
    <w:link w:val="Heading5"/>
    <w:qFormat/>
    <w:rPr>
      <w:rFonts w:ascii="Angsana New" w:hAnsi="Angsana New"/>
      <w:sz w:val="32"/>
      <w:szCs w:val="32"/>
      <w:lang w:eastAsia="th-TH"/>
    </w:rPr>
  </w:style>
  <w:style w:type="character" w:customStyle="1" w:styleId="Heading6Char">
    <w:name w:val="Heading 6 Char"/>
    <w:basedOn w:val="a"/>
    <w:link w:val="Heading6"/>
    <w:qFormat/>
    <w:rPr>
      <w:rFonts w:ascii="Angsana New" w:hAnsi="Angsana New"/>
      <w:b/>
      <w:bCs/>
      <w:sz w:val="32"/>
      <w:szCs w:val="32"/>
      <w:lang w:eastAsia="th-TH"/>
    </w:rPr>
  </w:style>
  <w:style w:type="character" w:customStyle="1" w:styleId="Heading8Char">
    <w:name w:val="Heading 8 Char"/>
    <w:basedOn w:val="a"/>
    <w:link w:val="Heading8"/>
    <w:qFormat/>
    <w:rPr>
      <w:rFonts w:ascii="BrowalliaUPC" w:eastAsia="Times New Roman" w:hAnsi="BrowalliaUPC" w:cs="BrowalliaUPC"/>
      <w:sz w:val="32"/>
      <w:szCs w:val="32"/>
      <w:lang w:eastAsia="th-TH"/>
    </w:rPr>
  </w:style>
  <w:style w:type="character" w:customStyle="1" w:styleId="Heading9Char">
    <w:name w:val="Heading 9 Char"/>
    <w:basedOn w:val="a"/>
    <w:link w:val="Heading9"/>
    <w:qFormat/>
    <w:rPr>
      <w:rFonts w:ascii="Arial" w:eastAsia="Times New Roman" w:hAnsi="Arial" w:cs="Arial"/>
      <w:sz w:val="22"/>
      <w:szCs w:val="22"/>
      <w:lang w:val="en-AU"/>
    </w:rPr>
  </w:style>
  <w:style w:type="character" w:customStyle="1" w:styleId="BalloonTextChar">
    <w:name w:val="Balloon Text Char"/>
    <w:basedOn w:val="a"/>
    <w:link w:val="BalloonText"/>
    <w:uiPriority w:val="99"/>
    <w:qFormat/>
    <w:rPr>
      <w:rFonts w:ascii="Tahoma" w:eastAsia="Times New Roman" w:hAnsi="Tahoma"/>
      <w:sz w:val="16"/>
      <w:szCs w:val="18"/>
    </w:rPr>
  </w:style>
  <w:style w:type="character" w:customStyle="1" w:styleId="BodyTextChar">
    <w:name w:val="Body Text Char"/>
    <w:basedOn w:val="a"/>
    <w:link w:val="BodyText"/>
    <w:qFormat/>
    <w:rPr>
      <w:rFonts w:ascii="Angsana New" w:hAnsi="Angsana New"/>
      <w:sz w:val="32"/>
      <w:szCs w:val="32"/>
      <w:lang w:eastAsia="th-TH"/>
    </w:rPr>
  </w:style>
  <w:style w:type="character" w:customStyle="1" w:styleId="BodyTextIndentChar">
    <w:name w:val="Body Text Indent Char"/>
    <w:basedOn w:val="a"/>
    <w:link w:val="BodyTextIndent"/>
    <w:qFormat/>
    <w:rPr>
      <w:rFonts w:ascii="Times New Roman" w:eastAsia="Times New Roman" w:hAnsi="Times New Roman"/>
      <w:sz w:val="24"/>
      <w:szCs w:val="28"/>
    </w:rPr>
  </w:style>
  <w:style w:type="character" w:customStyle="1" w:styleId="WW8Num1z0">
    <w:name w:val="WW8Num1z0"/>
    <w:qFormat/>
    <w:rPr>
      <w:rFonts w:ascii="Times New Roman" w:hAnsi="Times New Roman"/>
    </w:rPr>
  </w:style>
  <w:style w:type="character" w:customStyle="1" w:styleId="WW8Num1z1">
    <w:name w:val="WW8Num1z1"/>
    <w:qFormat/>
    <w:rPr>
      <w:rFonts w:ascii="Courier New" w:hAnsi="Courier New"/>
    </w:rPr>
  </w:style>
  <w:style w:type="character" w:customStyle="1" w:styleId="WW8Num4z0">
    <w:name w:val="WW8Num4z0"/>
    <w:qFormat/>
    <w:rPr>
      <w:rFonts w:ascii="Times New Roman" w:hAnsi="Times New Roman" w:cs="AngsanaUPC"/>
      <w:sz w:val="28"/>
      <w:szCs w:val="28"/>
    </w:rPr>
  </w:style>
  <w:style w:type="character" w:customStyle="1" w:styleId="WW8Num4z1">
    <w:name w:val="WW8Num4z1"/>
    <w:qFormat/>
    <w:rPr>
      <w:rFonts w:cs="Cordia New"/>
      <w:position w:val="0"/>
      <w:sz w:val="24"/>
      <w:szCs w:val="32"/>
      <w:vertAlign w:val="baseline"/>
    </w:rPr>
  </w:style>
  <w:style w:type="character" w:customStyle="1" w:styleId="WW8Num5z0">
    <w:name w:val="WW8Num5z0"/>
    <w:qFormat/>
    <w:rPr>
      <w:rFonts w:ascii="Angsana New" w:hAnsi="Angsana New" w:cs="Angsana New"/>
      <w:sz w:val="28"/>
      <w:szCs w:val="28"/>
    </w:rPr>
  </w:style>
  <w:style w:type="character" w:customStyle="1" w:styleId="WW8Num5z1">
    <w:name w:val="WW8Num5z1"/>
    <w:qFormat/>
    <w:rPr>
      <w:rFonts w:ascii="Courier New" w:hAnsi="Courier New"/>
    </w:rPr>
  </w:style>
  <w:style w:type="character" w:customStyle="1" w:styleId="WW8Num6z0">
    <w:name w:val="WW8Num6z0"/>
    <w:qFormat/>
    <w:rPr>
      <w:rFonts w:ascii="Angsana New" w:hAnsi="Angsana New" w:cs="Angsana New"/>
      <w:sz w:val="30"/>
      <w:szCs w:val="30"/>
    </w:rPr>
  </w:style>
  <w:style w:type="character" w:customStyle="1" w:styleId="WW8Num6z1">
    <w:name w:val="WW8Num6z1"/>
    <w:qFormat/>
    <w:rPr>
      <w:rFonts w:ascii="Courier New" w:hAnsi="Courier New"/>
    </w:rPr>
  </w:style>
  <w:style w:type="character" w:customStyle="1" w:styleId="WW8Num7z0">
    <w:name w:val="WW8Num7z0"/>
    <w:qFormat/>
    <w:rPr>
      <w:rFonts w:cs="Cordia New"/>
      <w:szCs w:val="32"/>
    </w:rPr>
  </w:style>
  <w:style w:type="character" w:customStyle="1" w:styleId="WW8Num7z1">
    <w:name w:val="WW8Num7z1"/>
    <w:qFormat/>
    <w:rPr>
      <w:rFonts w:ascii="Courier New" w:hAnsi="Courier New"/>
    </w:rPr>
  </w:style>
  <w:style w:type="character" w:customStyle="1" w:styleId="WW8Num7z2">
    <w:name w:val="WW8Num7z2"/>
    <w:qFormat/>
    <w:rPr>
      <w:rFonts w:ascii="Times New Roman" w:hAnsi="Times New Roman" w:cs="Angsana New"/>
      <w:sz w:val="30"/>
      <w:szCs w:val="30"/>
    </w:rPr>
  </w:style>
  <w:style w:type="character" w:customStyle="1" w:styleId="WW8Num8z0">
    <w:name w:val="WW8Num8z0"/>
    <w:qFormat/>
    <w:rPr>
      <w:rFonts w:ascii="Angsana New" w:hAnsi="Angsana New" w:cs="Angsana New"/>
      <w:sz w:val="30"/>
      <w:szCs w:val="30"/>
    </w:rPr>
  </w:style>
  <w:style w:type="character" w:customStyle="1" w:styleId="WW8Num10z0">
    <w:name w:val="WW8Num10z0"/>
    <w:qFormat/>
    <w:rPr>
      <w:rFonts w:ascii="Angsana New" w:hAnsi="Angsana New" w:cs="Angsana New"/>
      <w:sz w:val="30"/>
      <w:szCs w:val="30"/>
    </w:rPr>
  </w:style>
  <w:style w:type="character" w:customStyle="1" w:styleId="WW8Num11z0">
    <w:name w:val="WW8Num11z0"/>
    <w:qFormat/>
    <w:rPr>
      <w:rFonts w:ascii="Angsana New" w:hAnsi="Angsana New" w:cs="Angsana New"/>
    </w:rPr>
  </w:style>
  <w:style w:type="character" w:customStyle="1" w:styleId="WW8Num11z1">
    <w:name w:val="WW8Num11z1"/>
    <w:qFormat/>
    <w:rPr>
      <w:rFonts w:ascii="AngsanaUPC" w:eastAsia="Cordia New" w:hAnsi="AngsanaUPC" w:cs="AngsanaUPC"/>
    </w:rPr>
  </w:style>
  <w:style w:type="character" w:customStyle="1" w:styleId="WW8Num12z0">
    <w:name w:val="WW8Num12z0"/>
    <w:qFormat/>
    <w:rPr>
      <w:rFonts w:cs="Cordia New"/>
      <w:bCs/>
      <w:position w:val="0"/>
      <w:sz w:val="24"/>
      <w:szCs w:val="32"/>
      <w:vertAlign w:val="baseline"/>
    </w:rPr>
  </w:style>
  <w:style w:type="character" w:customStyle="1" w:styleId="WW8Num12z1">
    <w:name w:val="WW8Num12z1"/>
    <w:qFormat/>
    <w:rPr>
      <w:rFonts w:cs="Cordia New"/>
      <w:position w:val="0"/>
      <w:sz w:val="24"/>
      <w:szCs w:val="32"/>
      <w:vertAlign w:val="baseline"/>
    </w:rPr>
  </w:style>
  <w:style w:type="character" w:customStyle="1" w:styleId="WW8Num13z0">
    <w:name w:val="WW8Num13z0"/>
    <w:qFormat/>
    <w:rPr>
      <w:rFonts w:ascii="Angsana New" w:hAnsi="Angsana New" w:cs="Angsana New"/>
      <w:sz w:val="30"/>
      <w:szCs w:val="30"/>
    </w:rPr>
  </w:style>
  <w:style w:type="character" w:customStyle="1" w:styleId="2">
    <w:name w:val="แบบอักษรของย่อหน้าเริ่มต้น2"/>
    <w:qFormat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8Num9z0">
    <w:name w:val="WW8Num9z0"/>
    <w:qFormat/>
    <w:rPr>
      <w:rFonts w:ascii="Angsana New" w:hAnsi="Angsana New" w:cs="Angsana New"/>
      <w:sz w:val="30"/>
      <w:szCs w:val="30"/>
    </w:rPr>
  </w:style>
  <w:style w:type="character" w:customStyle="1" w:styleId="1">
    <w:name w:val="แบบอักษรของย่อหน้าเริ่มต้น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WW8Num8z1">
    <w:name w:val="WW8Num8z1"/>
    <w:qFormat/>
    <w:rPr>
      <w:rFonts w:ascii="Courier New" w:hAnsi="Courier New"/>
    </w:rPr>
  </w:style>
  <w:style w:type="character" w:customStyle="1" w:styleId="WW8Num8z2">
    <w:name w:val="WW8Num8z2"/>
    <w:qFormat/>
    <w:rPr>
      <w:rFonts w:ascii="Times New Roman" w:hAnsi="Times New Roman" w:cs="Angsana New"/>
      <w:sz w:val="30"/>
      <w:szCs w:val="30"/>
    </w:rPr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8Num9z1">
    <w:name w:val="WW8Num9z1"/>
    <w:qFormat/>
    <w:rPr>
      <w:rFonts w:ascii="Courier New" w:hAnsi="Courier New"/>
    </w:rPr>
  </w:style>
  <w:style w:type="character" w:customStyle="1" w:styleId="WW8Num9z2">
    <w:name w:val="WW8Num9z2"/>
    <w:qFormat/>
    <w:rPr>
      <w:rFonts w:ascii="Times New Roman" w:hAnsi="Times New Roman" w:cs="Angsana New"/>
      <w:sz w:val="30"/>
      <w:szCs w:val="30"/>
    </w:rPr>
  </w:style>
  <w:style w:type="character" w:customStyle="1" w:styleId="WW-Absatz-Standardschriftart1111111111111">
    <w:name w:val="WW-Absatz-Standardschriftart1111111111111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4z0">
    <w:name w:val="WW8Num14z0"/>
    <w:qFormat/>
    <w:rPr>
      <w:rFonts w:ascii="Angsana New" w:hAnsi="Angsana New" w:cs="Angsana New"/>
      <w:sz w:val="30"/>
      <w:szCs w:val="30"/>
    </w:rPr>
  </w:style>
  <w:style w:type="character" w:customStyle="1" w:styleId="WW8Num14z1">
    <w:name w:val="WW8Num14z1"/>
    <w:qFormat/>
    <w:rPr>
      <w:rFonts w:ascii="Courier New" w:hAnsi="Courier New"/>
    </w:rPr>
  </w:style>
  <w:style w:type="character" w:customStyle="1" w:styleId="WW8Num14z2">
    <w:name w:val="WW8Num14z2"/>
    <w:qFormat/>
    <w:rPr>
      <w:rFonts w:ascii="Wingdings" w:hAnsi="Wingdings"/>
    </w:rPr>
  </w:style>
  <w:style w:type="character" w:customStyle="1" w:styleId="WW8Num16z0">
    <w:name w:val="WW8Num16z0"/>
    <w:qFormat/>
    <w:rPr>
      <w:rFonts w:ascii="Angsana New" w:hAnsi="Angsana New" w:cs="Angsana New"/>
      <w:sz w:val="30"/>
      <w:szCs w:val="30"/>
    </w:rPr>
  </w:style>
  <w:style w:type="character" w:customStyle="1" w:styleId="WW8Num16z1">
    <w:name w:val="WW8Num16z1"/>
    <w:qFormat/>
    <w:rPr>
      <w:rFonts w:ascii="Courier New" w:hAnsi="Courier New"/>
    </w:rPr>
  </w:style>
  <w:style w:type="character" w:customStyle="1" w:styleId="WW8Num16z2">
    <w:name w:val="WW8Num16z2"/>
    <w:qFormat/>
    <w:rPr>
      <w:rFonts w:ascii="Times New Roman" w:hAnsi="Times New Roman" w:cs="Angsana New"/>
      <w:sz w:val="30"/>
      <w:szCs w:val="30"/>
    </w:rPr>
  </w:style>
  <w:style w:type="character" w:customStyle="1" w:styleId="WW-DefaultParagraphFont">
    <w:name w:val="WW-Default Paragraph Font"/>
    <w:qFormat/>
  </w:style>
  <w:style w:type="character" w:customStyle="1" w:styleId="WW-Absatz-Standardschriftart1111111111111111">
    <w:name w:val="WW-Absatz-Standardschriftart1111111111111111"/>
    <w:qFormat/>
  </w:style>
  <w:style w:type="character" w:customStyle="1" w:styleId="WW-Absatz-Standardschriftart11111111111111111">
    <w:name w:val="WW-Absatz-Standardschriftart11111111111111111"/>
    <w:qFormat/>
  </w:style>
  <w:style w:type="character" w:customStyle="1" w:styleId="WW-Absatz-Standardschriftart111111111111111111">
    <w:name w:val="WW-Absatz-Standardschriftart111111111111111111"/>
    <w:qFormat/>
  </w:style>
  <w:style w:type="character" w:customStyle="1" w:styleId="WW-Absatz-Standardschriftart1111111111111111111">
    <w:name w:val="WW-Absatz-Standardschriftart1111111111111111111"/>
    <w:qFormat/>
  </w:style>
  <w:style w:type="character" w:customStyle="1" w:styleId="WW-Absatz-Standardschriftart11111111111111111111">
    <w:name w:val="WW-Absatz-Standardschriftart11111111111111111111"/>
    <w:qFormat/>
  </w:style>
  <w:style w:type="character" w:customStyle="1" w:styleId="WW-Absatz-Standardschriftart111111111111111111111">
    <w:name w:val="WW-Absatz-Standardschriftart111111111111111111111"/>
    <w:qFormat/>
  </w:style>
  <w:style w:type="character" w:customStyle="1" w:styleId="WW-Absatz-Standardschriftart1111111111111111111111">
    <w:name w:val="WW-Absatz-Standardschriftart1111111111111111111111"/>
    <w:qFormat/>
  </w:style>
  <w:style w:type="character" w:customStyle="1" w:styleId="WW-Absatz-Standardschriftart11111111111111111111111">
    <w:name w:val="WW-Absatz-Standardschriftart11111111111111111111111"/>
    <w:qFormat/>
  </w:style>
  <w:style w:type="character" w:customStyle="1" w:styleId="WW-Absatz-Standardschriftart111111111111111111111111">
    <w:name w:val="WW-Absatz-Standardschriftart111111111111111111111111"/>
    <w:qFormat/>
  </w:style>
  <w:style w:type="character" w:customStyle="1" w:styleId="WW-Absatz-Standardschriftart1111111111111111111111111">
    <w:name w:val="WW-Absatz-Standardschriftart1111111111111111111111111"/>
    <w:qFormat/>
  </w:style>
  <w:style w:type="character" w:customStyle="1" w:styleId="WW-Absatz-Standardschriftart11111111111111111111111111">
    <w:name w:val="WW-Absatz-Standardschriftart11111111111111111111111111"/>
    <w:qFormat/>
  </w:style>
  <w:style w:type="character" w:customStyle="1" w:styleId="WW-Absatz-Standardschriftart111111111111111111111111111">
    <w:name w:val="WW-Absatz-Standardschriftart111111111111111111111111111"/>
    <w:qFormat/>
  </w:style>
  <w:style w:type="character" w:customStyle="1" w:styleId="WW-Absatz-Standardschriftart1111111111111111111111111111">
    <w:name w:val="WW-Absatz-Standardschriftart1111111111111111111111111111"/>
    <w:qFormat/>
  </w:style>
  <w:style w:type="character" w:customStyle="1" w:styleId="WW-Absatz-Standardschriftart11111111111111111111111111111">
    <w:name w:val="WW-Absatz-Standardschriftart11111111111111111111111111111"/>
    <w:qFormat/>
  </w:style>
  <w:style w:type="character" w:customStyle="1" w:styleId="WW-Absatz-Standardschriftart111111111111111111111111111111">
    <w:name w:val="WW-Absatz-Standardschriftart111111111111111111111111111111"/>
    <w:qFormat/>
  </w:style>
  <w:style w:type="character" w:customStyle="1" w:styleId="WW-Absatz-Standardschriftart1111111111111111111111111111111">
    <w:name w:val="WW-Absatz-Standardschriftart1111111111111111111111111111111"/>
    <w:qFormat/>
  </w:style>
  <w:style w:type="character" w:customStyle="1" w:styleId="WW-Absatz-Standardschriftart11111111111111111111111111111111">
    <w:name w:val="WW-Absatz-Standardschriftart11111111111111111111111111111111"/>
    <w:qFormat/>
  </w:style>
  <w:style w:type="character" w:customStyle="1" w:styleId="WW-Absatz-Standardschriftart111111111111111111111111111111111">
    <w:name w:val="WW-Absatz-Standardschriftart111111111111111111111111111111111"/>
    <w:qFormat/>
  </w:style>
  <w:style w:type="character" w:customStyle="1" w:styleId="WW-Absatz-Standardschriftart1111111111111111111111111111111111">
    <w:name w:val="WW-Absatz-Standardschriftart1111111111111111111111111111111111"/>
    <w:qFormat/>
  </w:style>
  <w:style w:type="character" w:customStyle="1" w:styleId="WW-Absatz-Standardschriftart11111111111111111111111111111111111">
    <w:name w:val="WW-Absatz-Standardschriftart11111111111111111111111111111111111"/>
    <w:qFormat/>
  </w:style>
  <w:style w:type="character" w:customStyle="1" w:styleId="WW-Absatz-Standardschriftart111111111111111111111111111111111111">
    <w:name w:val="WW-Absatz-Standardschriftart111111111111111111111111111111111111"/>
    <w:qFormat/>
  </w:style>
  <w:style w:type="character" w:customStyle="1" w:styleId="WW-Absatz-Standardschriftart1111111111111111111111111111111111111">
    <w:name w:val="WW-Absatz-Standardschriftart1111111111111111111111111111111111111"/>
    <w:qFormat/>
  </w:style>
  <w:style w:type="character" w:customStyle="1" w:styleId="WW-Absatz-Standardschriftart11111111111111111111111111111111111111">
    <w:name w:val="WW-Absatz-Standardschriftart11111111111111111111111111111111111111"/>
    <w:qFormat/>
  </w:style>
  <w:style w:type="character" w:customStyle="1" w:styleId="WW-Absatz-Standardschriftart111111111111111111111111111111111111111">
    <w:name w:val="WW-Absatz-Standardschriftart111111111111111111111111111111111111111"/>
    <w:qFormat/>
  </w:style>
  <w:style w:type="character" w:customStyle="1" w:styleId="WW-Absatz-Standardschriftart1111111111111111111111111111111111111111">
    <w:name w:val="WW-Absatz-Standardschriftart1111111111111111111111111111111111111111"/>
    <w:qFormat/>
  </w:style>
  <w:style w:type="character" w:customStyle="1" w:styleId="WW-Absatz-Standardschriftart11111111111111111111111111111111111111111">
    <w:name w:val="WW-Absatz-Standardschriftart11111111111111111111111111111111111111111"/>
    <w:qFormat/>
  </w:style>
  <w:style w:type="character" w:customStyle="1" w:styleId="WW-Absatz-Standardschriftart111111111111111111111111111111111111111111">
    <w:name w:val="WW-Absatz-Standardschriftart111111111111111111111111111111111111111111"/>
    <w:qFormat/>
  </w:style>
  <w:style w:type="character" w:customStyle="1" w:styleId="WW-Absatz-Standardschriftart1111111111111111111111111111111111111111111">
    <w:name w:val="WW-Absatz-Standardschriftart1111111111111111111111111111111111111111111"/>
    <w:qFormat/>
  </w:style>
  <w:style w:type="character" w:customStyle="1" w:styleId="WW-Absatz-Standardschriftart11111111111111111111111111111111111111111111">
    <w:name w:val="WW-Absatz-Standardschriftart11111111111111111111111111111111111111111111"/>
    <w:qFormat/>
  </w:style>
  <w:style w:type="character" w:customStyle="1" w:styleId="WW-Absatz-Standardschriftart111111111111111111111111111111111111111111111">
    <w:name w:val="WW-Absatz-Standardschriftart111111111111111111111111111111111111111111111"/>
    <w:qFormat/>
  </w:style>
  <w:style w:type="character" w:customStyle="1" w:styleId="WW-Absatz-Standardschriftart1111111111111111111111111111111111111111111111">
    <w:name w:val="WW-Absatz-Standardschriftart1111111111111111111111111111111111111111111111"/>
    <w:qFormat/>
  </w:style>
  <w:style w:type="character" w:customStyle="1" w:styleId="WW-Absatz-Standardschriftart11111111111111111111111111111111111111111111111">
    <w:name w:val="WW-Absatz-Standardschriftart11111111111111111111111111111111111111111111111"/>
    <w:qFormat/>
  </w:style>
  <w:style w:type="character" w:customStyle="1" w:styleId="WW-Absatz-Standardschriftart111111111111111111111111111111111111111111111111">
    <w:name w:val="WW-Absatz-Standardschriftart111111111111111111111111111111111111111111111111"/>
    <w:qFormat/>
  </w:style>
  <w:style w:type="character" w:customStyle="1" w:styleId="WW-Absatz-Standardschriftart1111111111111111111111111111111111111111111111111">
    <w:name w:val="WW-Absatz-Standardschriftart1111111111111111111111111111111111111111111111111"/>
    <w:qFormat/>
  </w:style>
  <w:style w:type="character" w:customStyle="1" w:styleId="WW-Absatz-Standardschriftart11111111111111111111111111111111111111111111111111">
    <w:name w:val="WW-Absatz-Standardschriftart11111111111111111111111111111111111111111111111111"/>
    <w:qFormat/>
  </w:style>
  <w:style w:type="character" w:customStyle="1" w:styleId="WW-Absatz-Standardschriftart111111111111111111111111111111111111111111111111111">
    <w:name w:val="WW-Absatz-Standardschriftart111111111111111111111111111111111111111111111111111"/>
    <w:qFormat/>
  </w:style>
  <w:style w:type="character" w:customStyle="1" w:styleId="WW-Absatz-Standardschriftart1111111111111111111111111111111111111111111111111111">
    <w:name w:val="WW-Absatz-Standardschriftart1111111111111111111111111111111111111111111111111111"/>
    <w:qFormat/>
  </w:style>
  <w:style w:type="character" w:customStyle="1" w:styleId="WW-Absatz-Standardschriftart11111111111111111111111111111111111111111111111111111">
    <w:name w:val="WW-Absatz-Standardschriftart11111111111111111111111111111111111111111111111111111"/>
    <w:qFormat/>
  </w:style>
  <w:style w:type="character" w:customStyle="1" w:styleId="WW-Absatz-Standardschriftart111111111111111111111111111111111111111111111111111111">
    <w:name w:val="WW-Absatz-Standardschriftart111111111111111111111111111111111111111111111111111111"/>
    <w:qFormat/>
  </w:style>
  <w:style w:type="character" w:customStyle="1" w:styleId="WW-Absatz-Standardschriftart1111111111111111111111111111111111111111111111111111111">
    <w:name w:val="WW-Absatz-Standardschriftart1111111111111111111111111111111111111111111111111111111"/>
    <w:qFormat/>
  </w:style>
  <w:style w:type="character" w:customStyle="1" w:styleId="WW8Num10z1">
    <w:name w:val="WW8Num10z1"/>
    <w:qFormat/>
    <w:rPr>
      <w:rFonts w:cs="Cordia New"/>
      <w:position w:val="0"/>
      <w:sz w:val="24"/>
      <w:szCs w:val="32"/>
      <w:vertAlign w:val="baseline"/>
    </w:rPr>
  </w:style>
  <w:style w:type="character" w:customStyle="1" w:styleId="WW-Absatz-Standardschriftart11111111111111111111111111111111111111111111111111111111">
    <w:name w:val="WW-Absatz-Standardschriftart11111111111111111111111111111111111111111111111111111111"/>
    <w:qFormat/>
  </w:style>
  <w:style w:type="character" w:customStyle="1" w:styleId="WW-DefaultParagraphFont1">
    <w:name w:val="WW-Default Paragraph Font1"/>
    <w:qFormat/>
  </w:style>
  <w:style w:type="character" w:customStyle="1" w:styleId="NumberingSymbols">
    <w:name w:val="Numbering Symbols"/>
    <w:qFormat/>
  </w:style>
  <w:style w:type="character" w:customStyle="1" w:styleId="WW-Absatz-Standardschriftart111111111111111111111111111111111111111111111111111111111">
    <w:name w:val="WW-Absatz-Standardschriftart111111111111111111111111111111111111111111111111111111111"/>
    <w:qFormat/>
  </w:style>
  <w:style w:type="character" w:customStyle="1" w:styleId="WW-Absatz-Standardschriftart1111111111111111111111111111111111111111111111111111111111">
    <w:name w:val="WW-Absatz-Standardschriftart1111111111111111111111111111111111111111111111111111111111"/>
    <w:qFormat/>
  </w:style>
  <w:style w:type="character" w:customStyle="1" w:styleId="WW-Absatz-Standardschriftart11111111111111111111111111111111111111111111111111111111111">
    <w:name w:val="WW-Absatz-Standardschriftart11111111111111111111111111111111111111111111111111111111111"/>
    <w:qFormat/>
  </w:style>
  <w:style w:type="character" w:customStyle="1" w:styleId="WW-Absatz-Standardschriftart111111111111111111111111111111111111111111111111111111111111">
    <w:name w:val="WW-Absatz-Standardschriftart111111111111111111111111111111111111111111111111111111111111"/>
    <w:qFormat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  <w:qFormat/>
  </w:style>
  <w:style w:type="character" w:customStyle="1" w:styleId="WW8Num2z0">
    <w:name w:val="WW8Num2z0"/>
    <w:qFormat/>
    <w:rPr>
      <w:rFonts w:ascii="Angsana New" w:hAnsi="Angsana New" w:cs="Angsana New"/>
      <w:szCs w:val="24"/>
    </w:rPr>
  </w:style>
  <w:style w:type="character" w:customStyle="1" w:styleId="WW8Num2z1">
    <w:name w:val="WW8Num2z1"/>
    <w:qFormat/>
    <w:rPr>
      <w:rFonts w:ascii="Courier New" w:hAnsi="Courier New"/>
    </w:rPr>
  </w:style>
  <w:style w:type="character" w:customStyle="1" w:styleId="WW8Num3z0">
    <w:name w:val="WW8Num3z0"/>
    <w:qFormat/>
    <w:rPr>
      <w:rFonts w:ascii="Times New Roman" w:hAnsi="Times New Roman" w:cs="AngsanaUPC"/>
      <w:sz w:val="28"/>
      <w:szCs w:val="28"/>
    </w:rPr>
  </w:style>
  <w:style w:type="character" w:customStyle="1" w:styleId="WW8Num15z0">
    <w:name w:val="WW8Num15z0"/>
    <w:qFormat/>
    <w:rPr>
      <w:rFonts w:ascii="Angsana New" w:hAnsi="Angsana New" w:cs="Angsana New"/>
      <w:sz w:val="30"/>
      <w:szCs w:val="30"/>
    </w:rPr>
  </w:style>
  <w:style w:type="character" w:customStyle="1" w:styleId="WW8Num17z0">
    <w:name w:val="WW8Num17z0"/>
    <w:qFormat/>
    <w:rPr>
      <w:rFonts w:cs="Cordia New"/>
      <w:szCs w:val="24"/>
    </w:rPr>
  </w:style>
  <w:style w:type="character" w:customStyle="1" w:styleId="WW8Num18z0">
    <w:name w:val="WW8Num18z0"/>
    <w:qFormat/>
    <w:rPr>
      <w:rFonts w:ascii="Angsana New" w:hAnsi="Angsana New" w:cs="Angsana New"/>
      <w:sz w:val="30"/>
      <w:szCs w:val="30"/>
    </w:rPr>
  </w:style>
  <w:style w:type="character" w:customStyle="1" w:styleId="WW8Num19z0">
    <w:name w:val="WW8Num19z0"/>
    <w:qFormat/>
    <w:rPr>
      <w:rFonts w:ascii="Angsana New" w:hAnsi="Angsana New" w:cs="Angsana New"/>
      <w:sz w:val="30"/>
      <w:szCs w:val="30"/>
    </w:rPr>
  </w:style>
  <w:style w:type="character" w:customStyle="1" w:styleId="WW8Num20z1">
    <w:name w:val="WW8Num20z1"/>
    <w:qFormat/>
    <w:rPr>
      <w:rFonts w:ascii="Angsana New" w:hAnsi="Angsana New" w:cs="Angsana New"/>
      <w:sz w:val="30"/>
      <w:szCs w:val="30"/>
    </w:rPr>
  </w:style>
  <w:style w:type="character" w:customStyle="1" w:styleId="WW8Num21z0">
    <w:name w:val="WW8Num21z0"/>
    <w:qFormat/>
    <w:rPr>
      <w:b/>
      <w:bCs/>
    </w:rPr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  <w:qFormat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  <w:qFormat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  <w:qFormat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  <w:qFormat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  <w:qFormat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  <w:qFormat/>
  </w:style>
  <w:style w:type="character" w:customStyle="1" w:styleId="WW8Num3z1">
    <w:name w:val="WW8Num3z1"/>
    <w:qFormat/>
    <w:rPr>
      <w:rFonts w:ascii="Courier New" w:hAnsi="Courier New"/>
    </w:rPr>
  </w:style>
  <w:style w:type="character" w:customStyle="1" w:styleId="WW8Num4z4">
    <w:name w:val="WW8Num4z4"/>
    <w:qFormat/>
    <w:rPr>
      <w:rFonts w:ascii="Courier New" w:hAnsi="Courier New"/>
    </w:rPr>
  </w:style>
  <w:style w:type="character" w:customStyle="1" w:styleId="WW8Num20z0">
    <w:name w:val="WW8Num20z0"/>
    <w:qFormat/>
    <w:rPr>
      <w:rFonts w:ascii="Angsana New" w:hAnsi="Angsana New" w:cs="Angsana New"/>
      <w:sz w:val="30"/>
      <w:szCs w:val="30"/>
    </w:rPr>
  </w:style>
  <w:style w:type="character" w:customStyle="1" w:styleId="WW8Num22z0">
    <w:name w:val="WW8Num22z0"/>
    <w:qFormat/>
    <w:rPr>
      <w:rFonts w:cs="Cordia New"/>
      <w:szCs w:val="32"/>
    </w:rPr>
  </w:style>
  <w:style w:type="character" w:customStyle="1" w:styleId="WW8Num23z0">
    <w:name w:val="WW8Num23z0"/>
    <w:qFormat/>
    <w:rPr>
      <w:rFonts w:cs="Cordia New"/>
      <w:bCs/>
      <w:position w:val="0"/>
      <w:sz w:val="24"/>
      <w:szCs w:val="32"/>
      <w:vertAlign w:val="baseline"/>
    </w:rPr>
  </w:style>
  <w:style w:type="character" w:customStyle="1" w:styleId="WW8Num23z1">
    <w:name w:val="WW8Num23z1"/>
    <w:qFormat/>
    <w:rPr>
      <w:rFonts w:cs="Cordia New"/>
      <w:position w:val="0"/>
      <w:sz w:val="24"/>
      <w:szCs w:val="32"/>
      <w:vertAlign w:val="baseline"/>
    </w:rPr>
  </w:style>
  <w:style w:type="character" w:customStyle="1" w:styleId="WW8Num24z1">
    <w:name w:val="WW8Num24z1"/>
    <w:qFormat/>
    <w:rPr>
      <w:rFonts w:ascii="Angsana New" w:hAnsi="Angsana New" w:cs="Angsana New"/>
      <w:sz w:val="30"/>
      <w:szCs w:val="30"/>
    </w:rPr>
  </w:style>
  <w:style w:type="character" w:customStyle="1" w:styleId="WW8Num25z0">
    <w:name w:val="WW8Num25z0"/>
    <w:qFormat/>
    <w:rPr>
      <w:rFonts w:ascii="Angsana New" w:hAnsi="Angsana New" w:cs="Angsana New"/>
      <w:sz w:val="30"/>
      <w:szCs w:val="30"/>
    </w:rPr>
  </w:style>
  <w:style w:type="character" w:customStyle="1" w:styleId="courseLISTChar">
    <w:name w:val="course LIST Char"/>
    <w:basedOn w:val="WW-DefaultParagraphFont1"/>
    <w:qFormat/>
    <w:rPr>
      <w:rFonts w:ascii="Cordia New" w:eastAsia="Cordia New" w:hAnsi="Cordia New" w:cs="Cordia New"/>
      <w:sz w:val="28"/>
      <w:szCs w:val="28"/>
      <w:lang w:val="en-US" w:eastAsia="th-TH" w:bidi="th-TH"/>
    </w:rPr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customStyle="1" w:styleId="11">
    <w:name w:val="การเชื่อมโยงหลายมิติ11"/>
    <w:qFormat/>
    <w:rPr>
      <w:color w:val="000080"/>
      <w:u w:val="single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Tahoma"/>
      <w:lang w:eastAsia="th-TH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Arial" w:eastAsia="MS Mincho" w:hAnsi="Arial" w:cs="Tahoma"/>
      <w:lang w:eastAsia="th-TH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rFonts w:cs="Cordia New"/>
      <w:lang w:eastAsia="th-TH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  <w:i/>
      <w:iCs/>
    </w:rPr>
  </w:style>
  <w:style w:type="character" w:customStyle="1" w:styleId="BodyTextIndent2Char">
    <w:name w:val="Body Text Indent 2 Char"/>
    <w:basedOn w:val="a"/>
    <w:link w:val="BodyTextIndent2"/>
    <w:qFormat/>
    <w:rPr>
      <w:rFonts w:ascii="Angsana New" w:hAnsi="Angsana New"/>
      <w:sz w:val="32"/>
      <w:szCs w:val="32"/>
      <w:lang w:eastAsia="th-TH"/>
    </w:rPr>
  </w:style>
  <w:style w:type="character" w:customStyle="1" w:styleId="BodyTextIndent3Char">
    <w:name w:val="Body Text Indent 3 Char"/>
    <w:basedOn w:val="a"/>
    <w:link w:val="BodyTextIndent3"/>
    <w:qFormat/>
    <w:rPr>
      <w:rFonts w:ascii="Angsana New" w:hAnsi="Angsana New"/>
      <w:sz w:val="32"/>
      <w:szCs w:val="32"/>
      <w:lang w:eastAsia="th-TH"/>
    </w:rPr>
  </w:style>
  <w:style w:type="character" w:customStyle="1" w:styleId="BodyText2Char">
    <w:name w:val="Body Text 2 Char"/>
    <w:basedOn w:val="a"/>
    <w:link w:val="BodyText2"/>
    <w:qFormat/>
    <w:rPr>
      <w:rFonts w:ascii="Times New Roman" w:hAnsi="Times New Roman" w:cs="Cordia New"/>
      <w:sz w:val="24"/>
      <w:szCs w:val="24"/>
      <w:lang w:eastAsia="th-TH"/>
    </w:rPr>
  </w:style>
  <w:style w:type="paragraph" w:customStyle="1" w:styleId="a0">
    <w:name w:val="?????? ?????????"/>
    <w:basedOn w:val="Normal"/>
    <w:qFormat/>
    <w:pPr>
      <w:suppressAutoHyphens/>
    </w:pPr>
    <w:rPr>
      <w:rFonts w:ascii="CordiaUPC" w:eastAsia="Times New Roman" w:hAnsi="CordiaUPC" w:cs="CordiaUPC"/>
      <w:lang w:eastAsia="th-TH"/>
    </w:rPr>
  </w:style>
  <w:style w:type="character" w:customStyle="1" w:styleId="CommentTextChar">
    <w:name w:val="Comment Text Char"/>
    <w:basedOn w:val="a"/>
    <w:link w:val="CommentText"/>
    <w:qFormat/>
    <w:rPr>
      <w:rFonts w:cs="Cordia New"/>
      <w:lang w:eastAsia="th-TH"/>
    </w:rPr>
  </w:style>
  <w:style w:type="paragraph" w:customStyle="1" w:styleId="10">
    <w:name w:val="???????1"/>
    <w:basedOn w:val="CommentText"/>
    <w:qFormat/>
    <w:pPr>
      <w:spacing w:before="120"/>
      <w:ind w:left="900" w:hanging="540"/>
    </w:pPr>
    <w:rPr>
      <w:rFonts w:ascii="Times New Roman" w:eastAsia="Times New Roman" w:hAnsi="Times New Roman" w:cs="Angsana New"/>
      <w:sz w:val="30"/>
      <w:szCs w:val="30"/>
    </w:rPr>
  </w:style>
  <w:style w:type="paragraph" w:customStyle="1" w:styleId="courseLIST">
    <w:name w:val="course LIST"/>
    <w:basedOn w:val="Normal"/>
    <w:qFormat/>
    <w:pPr>
      <w:tabs>
        <w:tab w:val="left" w:pos="6804"/>
      </w:tabs>
      <w:suppressAutoHyphens/>
    </w:pPr>
    <w:rPr>
      <w:rFonts w:cs="Cordia New"/>
      <w:lang w:eastAsia="th-TH"/>
    </w:rPr>
  </w:style>
  <w:style w:type="paragraph" w:customStyle="1" w:styleId="courseid-name">
    <w:name w:val="course id-name"/>
    <w:basedOn w:val="Normal"/>
    <w:qFormat/>
    <w:pPr>
      <w:suppressAutoHyphens/>
      <w:spacing w:before="180"/>
    </w:pPr>
    <w:rPr>
      <w:rFonts w:ascii="Angsana New" w:hAnsi="Angsana New" w:cs="Cordia New"/>
      <w:b/>
      <w:bCs/>
      <w:sz w:val="32"/>
      <w:szCs w:val="32"/>
      <w:lang w:eastAsia="th-TH"/>
    </w:rPr>
  </w:style>
  <w:style w:type="paragraph" w:customStyle="1" w:styleId="coursepre">
    <w:name w:val="course pre"/>
    <w:basedOn w:val="Normal"/>
    <w:qFormat/>
    <w:pPr>
      <w:suppressAutoHyphens/>
      <w:spacing w:before="60"/>
    </w:pPr>
    <w:rPr>
      <w:rFonts w:cs="Cordia New"/>
      <w:color w:val="FF0000"/>
      <w:lang w:eastAsia="th-TH"/>
    </w:rPr>
  </w:style>
  <w:style w:type="paragraph" w:customStyle="1" w:styleId="coursebody">
    <w:name w:val="course body"/>
    <w:basedOn w:val="Normal"/>
    <w:qFormat/>
    <w:pPr>
      <w:suppressAutoHyphens/>
      <w:spacing w:before="60"/>
      <w:ind w:firstLine="772"/>
    </w:pPr>
    <w:rPr>
      <w:rFonts w:cs="Cordia New"/>
      <w:lang w:eastAsia="th-TH"/>
    </w:rPr>
  </w:style>
  <w:style w:type="paragraph" w:customStyle="1" w:styleId="Drawing">
    <w:name w:val="Drawing"/>
    <w:basedOn w:val="Caption"/>
    <w:qFormat/>
  </w:style>
  <w:style w:type="paragraph" w:customStyle="1" w:styleId="Framecontents">
    <w:name w:val="Frame contents"/>
    <w:basedOn w:val="BodyText"/>
    <w:qFormat/>
  </w:style>
  <w:style w:type="character" w:customStyle="1" w:styleId="TitleChar">
    <w:name w:val="Title Char"/>
    <w:basedOn w:val="a"/>
    <w:link w:val="Title"/>
    <w:qFormat/>
    <w:rPr>
      <w:rFonts w:ascii="AngsanaUPC" w:eastAsia="Times New Roman" w:hAnsi="AngsanaUPC" w:cs="AngsanaUPC"/>
      <w:b/>
      <w:bCs/>
      <w:sz w:val="32"/>
      <w:szCs w:val="32"/>
    </w:rPr>
  </w:style>
  <w:style w:type="paragraph" w:customStyle="1" w:styleId="12">
    <w:name w:val="ºÑ¹·Ö¡ ËÑÇ¿ÍÃìÁ 1"/>
    <w:basedOn w:val="Normal"/>
    <w:qFormat/>
    <w:pPr>
      <w:jc w:val="center"/>
    </w:pPr>
    <w:rPr>
      <w:rFonts w:ascii="CordiaUPC" w:eastAsia="Times New Roman" w:hAnsi="CordiaUPC" w:cs="CordiaUPC"/>
      <w:b/>
      <w:bCs/>
      <w:sz w:val="64"/>
      <w:szCs w:val="6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 w:firstLine="446"/>
      <w:contextualSpacing/>
    </w:pPr>
    <w:rPr>
      <w:rFonts w:ascii="Calibri" w:eastAsia="Calibri" w:hAnsi="Calibri" w:cs="Cordia New"/>
      <w:sz w:val="22"/>
    </w:rPr>
  </w:style>
  <w:style w:type="character" w:customStyle="1" w:styleId="BodyText3Char">
    <w:name w:val="Body Text 3 Char"/>
    <w:basedOn w:val="a"/>
    <w:link w:val="BodyText3"/>
    <w:qFormat/>
    <w:rPr>
      <w:rFonts w:ascii="Calibri" w:eastAsia="Times New Roman" w:hAnsi="Calibri"/>
      <w:sz w:val="16"/>
    </w:rPr>
  </w:style>
  <w:style w:type="character" w:customStyle="1" w:styleId="SubtitleChar">
    <w:name w:val="Subtitle Char"/>
    <w:basedOn w:val="a"/>
    <w:link w:val="Subtitle"/>
    <w:qFormat/>
    <w:rPr>
      <w:rFonts w:ascii="AngsanaUPC" w:eastAsia="Times New Roman" w:hAnsi="AngsanaUPC" w:cs="AngsanaUPC"/>
      <w:b/>
      <w:bCs/>
      <w:sz w:val="36"/>
      <w:szCs w:val="36"/>
      <w:lang w:bidi="ar-SA"/>
    </w:rPr>
  </w:style>
  <w:style w:type="paragraph" w:customStyle="1" w:styleId="13">
    <w:name w:val="รายการย่อหน้า1"/>
    <w:basedOn w:val="Normal"/>
    <w:qFormat/>
    <w:pPr>
      <w:ind w:left="720"/>
      <w:contextualSpacing/>
    </w:pPr>
    <w:rPr>
      <w:rFonts w:ascii="Times New Roman" w:eastAsia="Times New Roman" w:hAnsi="Times New Roman"/>
      <w:sz w:val="24"/>
      <w:szCs w:val="24"/>
      <w:lang w:bidi="ar-SA"/>
    </w:rPr>
  </w:style>
  <w:style w:type="paragraph" w:customStyle="1" w:styleId="a1">
    <w:name w:val="à¹×éÍàÃ×èÍ§"/>
    <w:basedOn w:val="Normal"/>
    <w:qFormat/>
    <w:pPr>
      <w:ind w:right="386"/>
      <w:jc w:val="both"/>
    </w:pPr>
    <w:rPr>
      <w:rFonts w:ascii="Times New Roman" w:eastAsia="Times New Roman" w:hAnsi="Times New Roman" w:cs="Cordia New"/>
      <w:lang w:val="th-TH"/>
    </w:rPr>
  </w:style>
  <w:style w:type="character" w:customStyle="1" w:styleId="CharChar9">
    <w:name w:val="Char Char9"/>
    <w:basedOn w:val="a"/>
    <w:qFormat/>
    <w:rPr>
      <w:rFonts w:ascii="Arial" w:hAnsi="Arial" w:cs="Cordia New"/>
      <w:b/>
      <w:bCs/>
      <w:i/>
      <w:iCs/>
      <w:sz w:val="28"/>
      <w:szCs w:val="32"/>
      <w:lang w:bidi="ar-SA"/>
    </w:rPr>
  </w:style>
  <w:style w:type="paragraph" w:styleId="NoSpacing">
    <w:name w:val="No Spacing"/>
    <w:basedOn w:val="Normal"/>
    <w:uiPriority w:val="1"/>
    <w:qFormat/>
    <w:rPr>
      <w:rFonts w:ascii="Calibri" w:eastAsia="Times New Roman" w:hAnsi="Calibri" w:cs="Times New Roman"/>
      <w:sz w:val="24"/>
      <w:szCs w:val="32"/>
      <w:lang w:bidi="en-US"/>
    </w:rPr>
  </w:style>
  <w:style w:type="character" w:customStyle="1" w:styleId="a2">
    <w:name w:val="ข้อความตัวยึด"/>
    <w:basedOn w:val="a"/>
    <w:uiPriority w:val="99"/>
    <w:semiHidden/>
    <w:qFormat/>
    <w:rPr>
      <w:color w:val="808080"/>
    </w:rPr>
  </w:style>
  <w:style w:type="character" w:customStyle="1" w:styleId="style21">
    <w:name w:val="style21"/>
    <w:basedOn w:val="DefaultParagraphFont"/>
    <w:qFormat/>
    <w:rPr>
      <w:color w:val="0000FF"/>
    </w:rPr>
  </w:style>
  <w:style w:type="character" w:customStyle="1" w:styleId="normal1">
    <w:name w:val="normal1"/>
    <w:basedOn w:val="DefaultParagraphFont"/>
    <w:qFormat/>
    <w:rPr>
      <w:rFonts w:ascii="Tahoma" w:hAnsi="Tahoma" w:cs="Tahoma" w:hint="default"/>
      <w:sz w:val="20"/>
      <w:szCs w:val="20"/>
    </w:rPr>
  </w:style>
  <w:style w:type="character" w:customStyle="1" w:styleId="14">
    <w:name w:val="การเชื่อมโยงหลายมิติ1"/>
    <w:qFormat/>
    <w:rPr>
      <w:color w:val="000080"/>
      <w:u w:val="single"/>
    </w:rPr>
  </w:style>
  <w:style w:type="character" w:customStyle="1" w:styleId="CommentSubjectChar">
    <w:name w:val="Comment Subject Char"/>
    <w:basedOn w:val="CommentTextChar"/>
    <w:link w:val="CommentSubject"/>
    <w:qFormat/>
    <w:rPr>
      <w:rFonts w:cs="Cordia New"/>
      <w:b/>
      <w:bCs/>
      <w:szCs w:val="25"/>
      <w:lang w:eastAsia="th-TH"/>
    </w:rPr>
  </w:style>
  <w:style w:type="character" w:customStyle="1" w:styleId="ListParagraphChar">
    <w:name w:val="List Paragraph Char"/>
    <w:link w:val="ListParagraph"/>
    <w:uiPriority w:val="34"/>
    <w:qFormat/>
    <w:rPr>
      <w:rFonts w:ascii="Calibri" w:eastAsia="Calibri" w:hAnsi="Calibri" w:cs="Cordia New"/>
      <w:sz w:val="22"/>
      <w:szCs w:val="28"/>
    </w:rPr>
  </w:style>
  <w:style w:type="character" w:customStyle="1" w:styleId="3">
    <w:name w:val="แบบอักษรของย่อหน้าเริ่มต้น3"/>
    <w:uiPriority w:val="1"/>
    <w:semiHidden/>
    <w:unhideWhenUsed/>
    <w:qFormat/>
  </w:style>
  <w:style w:type="character" w:customStyle="1" w:styleId="20">
    <w:name w:val="การเชื่อมโยงหลายมิติ2"/>
    <w:qFormat/>
    <w:rPr>
      <w:color w:val="000080"/>
      <w:u w:val="single"/>
    </w:rPr>
  </w:style>
  <w:style w:type="paragraph" w:customStyle="1" w:styleId="Body">
    <w:name w:val="Body"/>
    <w:qFormat/>
    <w:pPr>
      <w:spacing w:after="200" w:line="276" w:lineRule="auto"/>
    </w:pPr>
    <w:rPr>
      <w:rFonts w:ascii="Calibri" w:eastAsia="Arial Unicode MS" w:hAnsi="Calibri" w:cs="Arial Unicode MS"/>
      <w:color w:val="000000"/>
      <w:sz w:val="22"/>
      <w:szCs w:val="22"/>
      <w:u w:color="000000"/>
    </w:rPr>
  </w:style>
  <w:style w:type="character" w:customStyle="1" w:styleId="st">
    <w:name w:val="st"/>
    <w:basedOn w:val="DefaultParagraphFont"/>
    <w:qFormat/>
  </w:style>
  <w:style w:type="character" w:customStyle="1" w:styleId="DateChar">
    <w:name w:val="Date Char"/>
    <w:basedOn w:val="DefaultParagraphFont"/>
    <w:link w:val="Date"/>
    <w:qFormat/>
    <w:rPr>
      <w:rFonts w:eastAsia="SimSun"/>
      <w:sz w:val="28"/>
      <w:szCs w:val="35"/>
    </w:rPr>
  </w:style>
  <w:style w:type="table" w:customStyle="1" w:styleId="TableNormal1">
    <w:name w:val="Table Normal1"/>
    <w:qFormat/>
    <w:pPr>
      <w:spacing w:line="276" w:lineRule="auto"/>
    </w:pPr>
    <w:rPr>
      <w:rFonts w:ascii="Arial" w:eastAsia="Arial" w:hAnsi="Arial" w:cs="Arial"/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uiPriority w:val="39"/>
    <w:qFormat/>
    <w:rPr>
      <w:rFonts w:asciiTheme="minorHAnsi" w:eastAsia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16741E"/>
    <w:pPr>
      <w:spacing w:before="160"/>
      <w:jc w:val="center"/>
    </w:pPr>
    <w:rPr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16741E"/>
    <w:rPr>
      <w:rFonts w:ascii="Cordia New" w:eastAsia="Cordia New" w:hAnsi="Cordia New" w:cs="Angsana New"/>
      <w:i/>
      <w:iCs/>
      <w:color w:val="404040" w:themeColor="text1" w:themeTint="BF"/>
      <w:sz w:val="28"/>
      <w:szCs w:val="45"/>
    </w:rPr>
  </w:style>
  <w:style w:type="character" w:styleId="IntenseEmphasis">
    <w:name w:val="Intense Emphasis"/>
    <w:basedOn w:val="DefaultParagraphFont"/>
    <w:uiPriority w:val="21"/>
    <w:qFormat/>
    <w:rsid w:val="0016741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4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41E"/>
    <w:rPr>
      <w:rFonts w:ascii="Cordia New" w:eastAsia="Cordia New" w:hAnsi="Cordia New" w:cs="Angsana New"/>
      <w:i/>
      <w:iCs/>
      <w:color w:val="2E74B5" w:themeColor="accent1" w:themeShade="BF"/>
      <w:sz w:val="28"/>
      <w:szCs w:val="45"/>
    </w:rPr>
  </w:style>
  <w:style w:type="character" w:styleId="IntenseReference">
    <w:name w:val="Intense Reference"/>
    <w:basedOn w:val="DefaultParagraphFont"/>
    <w:uiPriority w:val="32"/>
    <w:qFormat/>
    <w:rsid w:val="0016741E"/>
    <w:rPr>
      <w:b/>
      <w:bCs/>
      <w:smallCaps/>
      <w:color w:val="2E74B5" w:themeColor="accent1" w:themeShade="BF"/>
      <w:spacing w:val="5"/>
    </w:rPr>
  </w:style>
  <w:style w:type="character" w:customStyle="1" w:styleId="a3">
    <w:name w:val="การเชื่อมโยงหลายมิติ"/>
    <w:rsid w:val="0016741E"/>
    <w:rPr>
      <w:color w:val="000080"/>
      <w:u w:val="single"/>
    </w:rPr>
  </w:style>
  <w:style w:type="numbering" w:customStyle="1" w:styleId="15">
    <w:name w:val="ไม่มีรายการ1"/>
    <w:next w:val="NoList"/>
    <w:uiPriority w:val="99"/>
    <w:semiHidden/>
    <w:unhideWhenUsed/>
    <w:rsid w:val="0016741E"/>
  </w:style>
  <w:style w:type="character" w:customStyle="1" w:styleId="font361">
    <w:name w:val="font361"/>
    <w:basedOn w:val="DefaultParagraphFont"/>
    <w:rsid w:val="0016741E"/>
    <w:rPr>
      <w:rFonts w:ascii="TH SarabunPSK" w:hAnsi="TH SarabunPSK" w:cs="TH SarabunPSK" w:hint="cs"/>
      <w:b w:val="0"/>
      <w:bCs w:val="0"/>
      <w:i w:val="0"/>
      <w:iCs w:val="0"/>
      <w:strike w:val="0"/>
      <w:dstrike w:val="0"/>
      <w:color w:val="000000"/>
      <w:sz w:val="32"/>
      <w:szCs w:val="32"/>
      <w:u w:val="none"/>
      <w:effect w:val="none"/>
    </w:rPr>
  </w:style>
  <w:style w:type="character" w:customStyle="1" w:styleId="font371">
    <w:name w:val="font371"/>
    <w:basedOn w:val="DefaultParagraphFont"/>
    <w:rsid w:val="0016741E"/>
    <w:rPr>
      <w:rFonts w:ascii="TH SarabunPSK" w:hAnsi="TH SarabunPSK" w:cs="TH SarabunPSK" w:hint="cs"/>
      <w:b w:val="0"/>
      <w:bCs w:val="0"/>
      <w:i w:val="0"/>
      <w:iCs w:val="0"/>
      <w:strike w:val="0"/>
      <w:dstrike w:val="0"/>
      <w:color w:val="FF0000"/>
      <w:sz w:val="32"/>
      <w:szCs w:val="32"/>
      <w:u w:val="none"/>
      <w:effect w:val="none"/>
    </w:rPr>
  </w:style>
  <w:style w:type="paragraph" w:styleId="FootnoteText">
    <w:name w:val="footnote text"/>
    <w:basedOn w:val="Normal"/>
    <w:link w:val="FootnoteTextChar"/>
    <w:rsid w:val="0016741E"/>
    <w:rPr>
      <w:rFonts w:ascii="Browallia New" w:eastAsia="Browallia New" w:hAnsi="Browallia New" w:cs="Browallia New"/>
    </w:rPr>
  </w:style>
  <w:style w:type="character" w:customStyle="1" w:styleId="FootnoteTextChar">
    <w:name w:val="Footnote Text Char"/>
    <w:basedOn w:val="DefaultParagraphFont"/>
    <w:link w:val="FootnoteText"/>
    <w:rsid w:val="0016741E"/>
    <w:rPr>
      <w:rFonts w:ascii="Browallia New" w:eastAsia="Browallia New" w:hAnsi="Browallia New" w:cs="Browallia New"/>
      <w:sz w:val="28"/>
      <w:szCs w:val="28"/>
    </w:rPr>
  </w:style>
  <w:style w:type="character" w:styleId="FootnoteReference">
    <w:name w:val="footnote reference"/>
    <w:basedOn w:val="DefaultParagraphFont"/>
    <w:rsid w:val="0016741E"/>
    <w:rPr>
      <w:rFonts w:ascii="Browallia New" w:eastAsia="Browallia New" w:hAnsi="Browallia New" w:cs="Browallia New"/>
      <w:sz w:val="28"/>
      <w:szCs w:val="28"/>
      <w:vertAlign w:val="superscript"/>
    </w:rPr>
  </w:style>
  <w:style w:type="character" w:customStyle="1" w:styleId="a4">
    <w:name w:val="a"/>
    <w:basedOn w:val="DefaultParagraphFont"/>
    <w:rsid w:val="0016741E"/>
  </w:style>
  <w:style w:type="character" w:customStyle="1" w:styleId="StyleLatinTimesNewRoman1">
    <w:name w:val="Style (Latin) Times New Roman1"/>
    <w:basedOn w:val="DefaultParagraphFont"/>
    <w:rsid w:val="0016741E"/>
    <w:rPr>
      <w:rFonts w:ascii="Browallia New" w:hAnsi="Browallia New" w:cs="Browallia New"/>
      <w:sz w:val="32"/>
      <w:szCs w:val="32"/>
    </w:rPr>
  </w:style>
  <w:style w:type="character" w:customStyle="1" w:styleId="StyleLatinAngsanaNew">
    <w:name w:val="Style (Latin) Angsana New"/>
    <w:basedOn w:val="DefaultParagraphFont"/>
    <w:rsid w:val="0016741E"/>
    <w:rPr>
      <w:rFonts w:ascii="Browallia New" w:hAnsi="Browallia New"/>
      <w:sz w:val="32"/>
    </w:rPr>
  </w:style>
  <w:style w:type="paragraph" w:customStyle="1" w:styleId="NormalBold">
    <w:name w:val="Normal + Bold"/>
    <w:basedOn w:val="Normal"/>
    <w:rsid w:val="0016741E"/>
    <w:pPr>
      <w:spacing w:before="100" w:beforeAutospacing="1" w:after="100" w:afterAutospacing="1"/>
      <w:jc w:val="center"/>
    </w:pPr>
    <w:rPr>
      <w:rFonts w:ascii="Browallia New" w:eastAsia="Browallia New" w:hAnsi="Browallia New" w:cs="Browallia New"/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16741E"/>
    <w:rPr>
      <w:color w:val="66666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741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rsid w:val="0016741E"/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rsid w:val="0016741E"/>
    <w:rPr>
      <w:rFonts w:ascii="Consolas" w:eastAsia="Cordia New" w:hAnsi="Consolas"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ate%20TQF\TQF2_update05-02-55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5DD2867-0DC9-427E-834D-4D161AFFB7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TQF2_update05-02-55.dot</Template>
  <TotalTime>559</TotalTime>
  <Pages>11</Pages>
  <Words>1792</Words>
  <Characters>10215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[ชื่อวิทยานิพนธ์]</vt:lpstr>
    </vt:vector>
  </TitlesOfParts>
  <Company>Chulalongkorn University</Company>
  <LinksUpToDate>false</LinksUpToDate>
  <CharactersWithSpaces>11984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[ชื่อวิทยานิพนธ์]</dc:title>
  <dc:creator>VRU</dc:creator>
  <cp:lastModifiedBy>Chavalit Koweerawong</cp:lastModifiedBy>
  <cp:revision>46</cp:revision>
  <cp:lastPrinted>2023-05-03T02:32:00Z</cp:lastPrinted>
  <dcterms:created xsi:type="dcterms:W3CDTF">2025-11-20T02:47:00Z</dcterms:created>
  <dcterms:modified xsi:type="dcterms:W3CDTF">2026-07-27T07:19:00Z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CEE11E5AF93F4A4081F7B2A643E1D1A8_12</vt:lpwstr>
  </property>
</Properties>
</file>